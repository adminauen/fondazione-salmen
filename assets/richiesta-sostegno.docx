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F4758" w14:textId="664CECBB" w:rsidR="00FF629F" w:rsidRPr="004706DE" w:rsidRDefault="00166A6D" w:rsidP="00166A6D">
      <w:pPr>
        <w:spacing w:before="240" w:after="240"/>
        <w:rPr>
          <w:sz w:val="32"/>
          <w:szCs w:val="32"/>
        </w:rPr>
      </w:pPr>
      <w:bookmarkStart w:id="0" w:name="_Toc508202329"/>
      <w:r w:rsidRPr="004706DE">
        <w:rPr>
          <w:b/>
          <w:bCs/>
          <w:sz w:val="32"/>
          <w:szCs w:val="32"/>
        </w:rPr>
        <w:t>Richiesta di sostegno</w:t>
      </w:r>
      <w:r w:rsidR="00977AE1">
        <w:rPr>
          <w:b/>
          <w:bCs/>
          <w:sz w:val="32"/>
          <w:szCs w:val="32"/>
        </w:rPr>
        <w:t xml:space="preserve"> alla</w:t>
      </w:r>
      <w:r w:rsidR="007E202F">
        <w:rPr>
          <w:b/>
          <w:bCs/>
          <w:sz w:val="32"/>
          <w:szCs w:val="32"/>
        </w:rPr>
        <w:t xml:space="preserve"> Fondazione</w:t>
      </w:r>
    </w:p>
    <w:p w14:paraId="69DD0488" w14:textId="77777777" w:rsidR="00B7746A" w:rsidRDefault="00B7746A" w:rsidP="00FB7D24">
      <w:pPr>
        <w:pStyle w:val="Titolo1"/>
        <w:ind w:left="567" w:hanging="567"/>
      </w:pPr>
      <w:r>
        <w:t>Richiesta / segnalazione</w:t>
      </w:r>
    </w:p>
    <w:p w14:paraId="5F03BDA1" w14:textId="77777777" w:rsidR="00977AE1" w:rsidRPr="00B7746A" w:rsidRDefault="00977AE1" w:rsidP="00B7746A">
      <w:pPr>
        <w:pStyle w:val="Titolo2"/>
      </w:pPr>
      <w:r w:rsidRPr="00B7746A">
        <w:t>Persona interessata</w:t>
      </w:r>
    </w:p>
    <w:tbl>
      <w:tblPr>
        <w:tblStyle w:val="Grigliatabella"/>
        <w:tblW w:w="86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0"/>
        <w:gridCol w:w="6237"/>
      </w:tblGrid>
      <w:tr w:rsidR="00977AE1" w:rsidRPr="00B7746A" w14:paraId="705206C2" w14:textId="77777777" w:rsidTr="00157C74">
        <w:tc>
          <w:tcPr>
            <w:tcW w:w="2410" w:type="dxa"/>
          </w:tcPr>
          <w:p w14:paraId="2D8EBCBB" w14:textId="77777777" w:rsidR="00977AE1" w:rsidRPr="00B7746A" w:rsidRDefault="00977AE1" w:rsidP="00092AB9">
            <w:pPr>
              <w:spacing w:before="120" w:after="0"/>
              <w:ind w:left="-113"/>
              <w:rPr>
                <w:sz w:val="22"/>
                <w:szCs w:val="22"/>
              </w:rPr>
            </w:pPr>
            <w:r w:rsidRPr="00B7746A">
              <w:rPr>
                <w:sz w:val="22"/>
                <w:szCs w:val="22"/>
              </w:rPr>
              <w:t>Nome e Cognome</w:t>
            </w:r>
          </w:p>
        </w:tc>
        <w:tc>
          <w:tcPr>
            <w:tcW w:w="6237" w:type="dxa"/>
            <w:tcBorders>
              <w:bottom w:val="single" w:sz="4" w:space="0" w:color="FFFFFF" w:themeColor="background1"/>
            </w:tcBorders>
            <w:shd w:val="clear" w:color="auto" w:fill="F2F2F2" w:themeFill="background1" w:themeFillShade="F2"/>
          </w:tcPr>
          <w:p w14:paraId="57EB1358" w14:textId="37114980" w:rsidR="00977AE1" w:rsidRPr="00B7746A" w:rsidRDefault="00977AE1" w:rsidP="00092AB9">
            <w:pPr>
              <w:spacing w:before="120" w:after="0"/>
              <w:rPr>
                <w:color w:val="0070C0"/>
                <w:sz w:val="22"/>
                <w:szCs w:val="22"/>
              </w:rPr>
            </w:pPr>
          </w:p>
        </w:tc>
      </w:tr>
      <w:tr w:rsidR="00977AE1" w:rsidRPr="00B7746A" w14:paraId="00E052EE" w14:textId="77777777" w:rsidTr="00157C74">
        <w:tc>
          <w:tcPr>
            <w:tcW w:w="2410" w:type="dxa"/>
          </w:tcPr>
          <w:p w14:paraId="15DA40FB" w14:textId="77777777" w:rsidR="00977AE1" w:rsidRPr="00B7746A" w:rsidRDefault="00977AE1" w:rsidP="00092AB9">
            <w:pPr>
              <w:spacing w:before="120" w:after="0"/>
              <w:ind w:left="-113"/>
              <w:rPr>
                <w:sz w:val="22"/>
                <w:szCs w:val="22"/>
              </w:rPr>
            </w:pPr>
            <w:r w:rsidRPr="00B7746A">
              <w:rPr>
                <w:sz w:val="22"/>
                <w:szCs w:val="22"/>
              </w:rPr>
              <w:t>Domicilio</w:t>
            </w:r>
          </w:p>
        </w:tc>
        <w:tc>
          <w:tcPr>
            <w:tcW w:w="6237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F2F2F2" w:themeFill="background1" w:themeFillShade="F2"/>
          </w:tcPr>
          <w:p w14:paraId="70FBA470" w14:textId="2D3D8180" w:rsidR="00977AE1" w:rsidRPr="00B7746A" w:rsidRDefault="00977AE1" w:rsidP="00092AB9">
            <w:pPr>
              <w:spacing w:before="120" w:after="0"/>
              <w:rPr>
                <w:color w:val="0070C0"/>
                <w:sz w:val="22"/>
                <w:szCs w:val="22"/>
              </w:rPr>
            </w:pPr>
          </w:p>
        </w:tc>
      </w:tr>
      <w:tr w:rsidR="00157C74" w:rsidRPr="00B7746A" w14:paraId="76EA05DE" w14:textId="77777777" w:rsidTr="00157C74">
        <w:tc>
          <w:tcPr>
            <w:tcW w:w="2410" w:type="dxa"/>
          </w:tcPr>
          <w:p w14:paraId="28EC6C3D" w14:textId="0EAEE94F" w:rsidR="00157C74" w:rsidRPr="00B7746A" w:rsidRDefault="00157C74" w:rsidP="00092AB9">
            <w:pPr>
              <w:spacing w:before="120" w:after="0"/>
              <w:ind w:left="-11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Età</w:t>
            </w:r>
          </w:p>
        </w:tc>
        <w:tc>
          <w:tcPr>
            <w:tcW w:w="6237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F2F2F2" w:themeFill="background1" w:themeFillShade="F2"/>
          </w:tcPr>
          <w:p w14:paraId="110138BB" w14:textId="2B9DE8B6" w:rsidR="00157C74" w:rsidRPr="00B7746A" w:rsidRDefault="00157C74" w:rsidP="00092AB9">
            <w:pPr>
              <w:spacing w:before="120" w:after="0"/>
              <w:rPr>
                <w:color w:val="0070C0"/>
                <w:sz w:val="22"/>
                <w:szCs w:val="22"/>
              </w:rPr>
            </w:pPr>
          </w:p>
        </w:tc>
      </w:tr>
      <w:tr w:rsidR="00157C74" w:rsidRPr="00B7746A" w14:paraId="34536316" w14:textId="77777777" w:rsidTr="00157C74">
        <w:tc>
          <w:tcPr>
            <w:tcW w:w="2410" w:type="dxa"/>
          </w:tcPr>
          <w:p w14:paraId="73DB227A" w14:textId="40B9B707" w:rsidR="00157C74" w:rsidRDefault="00157C74" w:rsidP="00157C74">
            <w:pPr>
              <w:spacing w:before="120" w:after="0"/>
              <w:ind w:left="-10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Situazione </w:t>
            </w:r>
            <w:r w:rsidR="007E202F">
              <w:rPr>
                <w:sz w:val="22"/>
                <w:szCs w:val="22"/>
              </w:rPr>
              <w:t>personale</w:t>
            </w:r>
          </w:p>
        </w:tc>
        <w:tc>
          <w:tcPr>
            <w:tcW w:w="6237" w:type="dxa"/>
            <w:tcBorders>
              <w:top w:val="single" w:sz="4" w:space="0" w:color="FFFFFF" w:themeColor="background1"/>
            </w:tcBorders>
            <w:shd w:val="clear" w:color="auto" w:fill="F2F2F2" w:themeFill="background1" w:themeFillShade="F2"/>
          </w:tcPr>
          <w:p w14:paraId="38C68E71" w14:textId="63F56675" w:rsidR="00157C74" w:rsidRPr="00B7746A" w:rsidRDefault="00157C74" w:rsidP="00092AB9">
            <w:pPr>
              <w:spacing w:before="120" w:after="0"/>
              <w:rPr>
                <w:color w:val="0070C0"/>
                <w:sz w:val="22"/>
                <w:szCs w:val="22"/>
              </w:rPr>
            </w:pPr>
          </w:p>
        </w:tc>
      </w:tr>
      <w:tr w:rsidR="00157C74" w:rsidRPr="00B7746A" w14:paraId="249C0F8B" w14:textId="77777777" w:rsidTr="00157C74">
        <w:tc>
          <w:tcPr>
            <w:tcW w:w="2410" w:type="dxa"/>
          </w:tcPr>
          <w:p w14:paraId="5E5A5DA1" w14:textId="09BCDF6E" w:rsidR="00157C74" w:rsidRPr="00B7746A" w:rsidRDefault="00157C74" w:rsidP="00157C74">
            <w:pPr>
              <w:spacing w:before="120" w:after="0"/>
              <w:ind w:left="-10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Abita in casa propria/Affitto </w:t>
            </w:r>
          </w:p>
        </w:tc>
        <w:tc>
          <w:tcPr>
            <w:tcW w:w="6237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F2F2F2" w:themeFill="background1" w:themeFillShade="F2"/>
          </w:tcPr>
          <w:p w14:paraId="4BC6CC65" w14:textId="58687643" w:rsidR="00157C74" w:rsidRPr="00B7746A" w:rsidRDefault="00157C74" w:rsidP="00092AB9">
            <w:pPr>
              <w:spacing w:before="120" w:after="0"/>
              <w:rPr>
                <w:color w:val="0070C0"/>
                <w:sz w:val="22"/>
                <w:szCs w:val="22"/>
              </w:rPr>
            </w:pPr>
          </w:p>
        </w:tc>
      </w:tr>
      <w:tr w:rsidR="00157C74" w:rsidRPr="00B7746A" w14:paraId="7D53928F" w14:textId="77777777" w:rsidTr="00157C74">
        <w:tc>
          <w:tcPr>
            <w:tcW w:w="2410" w:type="dxa"/>
          </w:tcPr>
          <w:p w14:paraId="4619EA3E" w14:textId="7FE0493E" w:rsidR="00157C74" w:rsidRDefault="00D91B24" w:rsidP="00157C74">
            <w:pPr>
              <w:spacing w:before="120" w:after="0"/>
              <w:ind w:left="-10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Rete fami</w:t>
            </w:r>
            <w:r w:rsidR="00C62299">
              <w:rPr>
                <w:sz w:val="22"/>
                <w:szCs w:val="22"/>
              </w:rPr>
              <w:t>gliare</w:t>
            </w:r>
          </w:p>
        </w:tc>
        <w:tc>
          <w:tcPr>
            <w:tcW w:w="6237" w:type="dxa"/>
            <w:tcBorders>
              <w:top w:val="single" w:sz="4" w:space="0" w:color="FFFFFF" w:themeColor="background1"/>
            </w:tcBorders>
            <w:shd w:val="clear" w:color="auto" w:fill="F2F2F2" w:themeFill="background1" w:themeFillShade="F2"/>
          </w:tcPr>
          <w:p w14:paraId="6B3C2490" w14:textId="3A8DC76D" w:rsidR="00157C74" w:rsidRPr="00B7746A" w:rsidRDefault="00157C74" w:rsidP="00092AB9">
            <w:pPr>
              <w:spacing w:before="120" w:after="0"/>
              <w:rPr>
                <w:color w:val="0070C0"/>
                <w:sz w:val="22"/>
                <w:szCs w:val="22"/>
              </w:rPr>
            </w:pPr>
          </w:p>
        </w:tc>
      </w:tr>
    </w:tbl>
    <w:p w14:paraId="38DA19DA" w14:textId="77777777" w:rsidR="00AA0DB8" w:rsidRDefault="00166A6D" w:rsidP="00B7746A">
      <w:pPr>
        <w:pStyle w:val="Titolo2"/>
      </w:pPr>
      <w:r w:rsidRPr="00587886">
        <w:t>Situazione di partenza</w:t>
      </w:r>
    </w:p>
    <w:tbl>
      <w:tblPr>
        <w:tblStyle w:val="Grigliatabel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923"/>
      </w:tblGrid>
      <w:tr w:rsidR="00A73DC4" w:rsidRPr="00B7746A" w14:paraId="22206962" w14:textId="77777777" w:rsidTr="00003609">
        <w:tc>
          <w:tcPr>
            <w:tcW w:w="9923" w:type="dxa"/>
            <w:shd w:val="clear" w:color="auto" w:fill="F2F2F2" w:themeFill="background1" w:themeFillShade="F2"/>
          </w:tcPr>
          <w:p w14:paraId="08F46056" w14:textId="6C286754" w:rsidR="00892F65" w:rsidRPr="00B7746A" w:rsidRDefault="00892F65" w:rsidP="007E202F">
            <w:pPr>
              <w:spacing w:before="120" w:after="0"/>
              <w:ind w:left="-113"/>
              <w:rPr>
                <w:color w:val="0070C0"/>
                <w:sz w:val="22"/>
                <w:szCs w:val="22"/>
              </w:rPr>
            </w:pPr>
          </w:p>
        </w:tc>
      </w:tr>
    </w:tbl>
    <w:p w14:paraId="50779989" w14:textId="4D2E9B7E" w:rsidR="00AA0DB8" w:rsidRPr="00587886" w:rsidRDefault="002C293B" w:rsidP="00B7746A">
      <w:pPr>
        <w:pStyle w:val="Titolo2"/>
      </w:pPr>
      <w:r>
        <w:t>Valutazione del</w:t>
      </w:r>
      <w:r w:rsidR="007E202F">
        <w:t xml:space="preserve">l’aiuto </w:t>
      </w:r>
      <w:r>
        <w:t>da proporre</w:t>
      </w:r>
    </w:p>
    <w:tbl>
      <w:tblPr>
        <w:tblStyle w:val="Grigliatabel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923"/>
      </w:tblGrid>
      <w:tr w:rsidR="00A73DC4" w:rsidRPr="00B7746A" w14:paraId="0C27891B" w14:textId="77777777" w:rsidTr="00003609">
        <w:tc>
          <w:tcPr>
            <w:tcW w:w="9923" w:type="dxa"/>
            <w:shd w:val="clear" w:color="auto" w:fill="F2F2F2" w:themeFill="background1" w:themeFillShade="F2"/>
          </w:tcPr>
          <w:p w14:paraId="7AE38222" w14:textId="77777777" w:rsidR="000605FD" w:rsidRDefault="000605FD" w:rsidP="00AD5824">
            <w:pPr>
              <w:spacing w:before="120" w:after="0"/>
              <w:ind w:left="-113"/>
              <w:rPr>
                <w:color w:val="0070C0"/>
                <w:sz w:val="22"/>
                <w:szCs w:val="22"/>
              </w:rPr>
            </w:pPr>
          </w:p>
          <w:p w14:paraId="0FC37BA6" w14:textId="77777777" w:rsidR="00AD5824" w:rsidRDefault="00AD5824" w:rsidP="00AD5824">
            <w:pPr>
              <w:spacing w:before="120" w:after="0"/>
              <w:ind w:left="-113"/>
              <w:rPr>
                <w:color w:val="0070C0"/>
                <w:sz w:val="22"/>
                <w:szCs w:val="22"/>
              </w:rPr>
            </w:pPr>
          </w:p>
          <w:p w14:paraId="22ACF897" w14:textId="77777777" w:rsidR="00AD5824" w:rsidRDefault="00AD5824" w:rsidP="00AD5824">
            <w:pPr>
              <w:spacing w:before="120" w:after="0"/>
              <w:ind w:left="-113"/>
              <w:rPr>
                <w:color w:val="0070C0"/>
                <w:sz w:val="22"/>
                <w:szCs w:val="22"/>
              </w:rPr>
            </w:pPr>
          </w:p>
          <w:p w14:paraId="1749FACF" w14:textId="143B2FED" w:rsidR="00AD5824" w:rsidRPr="00B7746A" w:rsidRDefault="00AD5824" w:rsidP="00AD5824">
            <w:pPr>
              <w:spacing w:before="120" w:after="0"/>
              <w:ind w:left="-113"/>
              <w:rPr>
                <w:color w:val="0070C0"/>
                <w:sz w:val="22"/>
                <w:szCs w:val="22"/>
              </w:rPr>
            </w:pPr>
          </w:p>
        </w:tc>
      </w:tr>
    </w:tbl>
    <w:p w14:paraId="1DED9E91" w14:textId="791FFD25" w:rsidR="002C293B" w:rsidRPr="00C62299" w:rsidRDefault="002C293B" w:rsidP="002C293B">
      <w:pPr>
        <w:pStyle w:val="Titolo2"/>
      </w:pPr>
      <w:r w:rsidRPr="00587886">
        <w:t>Valutazione del</w:t>
      </w:r>
      <w:r>
        <w:t>la situazione finanzia</w:t>
      </w:r>
      <w:r w:rsidR="00D13D5E">
        <w:t>ria</w:t>
      </w:r>
    </w:p>
    <w:tbl>
      <w:tblPr>
        <w:tblStyle w:val="Grigliatabel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923"/>
      </w:tblGrid>
      <w:tr w:rsidR="00A73DC4" w:rsidRPr="00B7746A" w14:paraId="1A9E84B9" w14:textId="77777777" w:rsidTr="00003609">
        <w:tc>
          <w:tcPr>
            <w:tcW w:w="9923" w:type="dxa"/>
            <w:shd w:val="clear" w:color="auto" w:fill="F2F2F2" w:themeFill="background1" w:themeFillShade="F2"/>
          </w:tcPr>
          <w:p w14:paraId="05074C26" w14:textId="77777777" w:rsidR="002045C3" w:rsidRDefault="002045C3" w:rsidP="00AD5824">
            <w:pPr>
              <w:spacing w:before="120" w:after="0"/>
              <w:ind w:left="-113"/>
              <w:rPr>
                <w:color w:val="0070C0"/>
                <w:sz w:val="22"/>
                <w:szCs w:val="22"/>
              </w:rPr>
            </w:pPr>
          </w:p>
          <w:p w14:paraId="354B0D3C" w14:textId="77777777" w:rsidR="00AD5824" w:rsidRDefault="00AD5824" w:rsidP="00AD5824">
            <w:pPr>
              <w:spacing w:before="120" w:after="0"/>
              <w:rPr>
                <w:color w:val="0070C0"/>
                <w:sz w:val="22"/>
                <w:szCs w:val="22"/>
              </w:rPr>
            </w:pPr>
          </w:p>
          <w:p w14:paraId="5E8E7800" w14:textId="07175AAE" w:rsidR="00AD5824" w:rsidRPr="00B7746A" w:rsidRDefault="00AD5824" w:rsidP="00AD5824">
            <w:pPr>
              <w:spacing w:before="120" w:after="0"/>
              <w:ind w:left="-113"/>
              <w:rPr>
                <w:color w:val="0070C0"/>
                <w:sz w:val="22"/>
                <w:szCs w:val="22"/>
              </w:rPr>
            </w:pPr>
          </w:p>
        </w:tc>
      </w:tr>
    </w:tbl>
    <w:p w14:paraId="5C1CA789" w14:textId="483222B3" w:rsidR="00493214" w:rsidRPr="00C62299" w:rsidRDefault="002C293B" w:rsidP="00493214">
      <w:pPr>
        <w:pStyle w:val="Titolo2"/>
      </w:pPr>
      <w:r>
        <w:t>Richiesta</w:t>
      </w:r>
      <w:r w:rsidR="00C65649">
        <w:t xml:space="preserve"> alla Fondazione</w:t>
      </w:r>
    </w:p>
    <w:tbl>
      <w:tblPr>
        <w:tblStyle w:val="Grigliatabel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923"/>
      </w:tblGrid>
      <w:tr w:rsidR="00493214" w:rsidRPr="00B7746A" w14:paraId="7CB3F701" w14:textId="77777777" w:rsidTr="00AD5824">
        <w:trPr>
          <w:trHeight w:val="167"/>
        </w:trPr>
        <w:tc>
          <w:tcPr>
            <w:tcW w:w="9923" w:type="dxa"/>
            <w:shd w:val="clear" w:color="auto" w:fill="F2F2F2" w:themeFill="background1" w:themeFillShade="F2"/>
          </w:tcPr>
          <w:p w14:paraId="795687AA" w14:textId="77777777" w:rsidR="00773036" w:rsidRDefault="00773036" w:rsidP="0005123E">
            <w:pPr>
              <w:spacing w:before="120" w:after="0"/>
              <w:ind w:left="-113"/>
              <w:rPr>
                <w:color w:val="0070C0"/>
                <w:sz w:val="22"/>
                <w:szCs w:val="22"/>
              </w:rPr>
            </w:pPr>
          </w:p>
          <w:p w14:paraId="09CBB070" w14:textId="77777777" w:rsidR="00AD5824" w:rsidRDefault="00AD5824" w:rsidP="0005123E">
            <w:pPr>
              <w:spacing w:before="120" w:after="0"/>
              <w:ind w:left="-113"/>
              <w:rPr>
                <w:color w:val="0070C0"/>
                <w:sz w:val="22"/>
                <w:szCs w:val="22"/>
              </w:rPr>
            </w:pPr>
          </w:p>
          <w:p w14:paraId="52540796" w14:textId="511A3600" w:rsidR="00AD5824" w:rsidRPr="00B7746A" w:rsidRDefault="00AD5824" w:rsidP="0005123E">
            <w:pPr>
              <w:spacing w:before="120" w:after="0"/>
              <w:ind w:left="-113"/>
              <w:rPr>
                <w:color w:val="0070C0"/>
                <w:sz w:val="22"/>
                <w:szCs w:val="22"/>
              </w:rPr>
            </w:pPr>
          </w:p>
        </w:tc>
      </w:tr>
    </w:tbl>
    <w:p w14:paraId="4E567630" w14:textId="77777777" w:rsidR="00FF629F" w:rsidRPr="00B7746A" w:rsidRDefault="00FF629F" w:rsidP="00FF629F">
      <w:pPr>
        <w:rPr>
          <w:sz w:val="22"/>
          <w:szCs w:val="22"/>
        </w:rPr>
      </w:pPr>
    </w:p>
    <w:tbl>
      <w:tblPr>
        <w:tblStyle w:val="Grigliatabel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2835"/>
        <w:gridCol w:w="426"/>
        <w:gridCol w:w="1139"/>
        <w:gridCol w:w="3827"/>
      </w:tblGrid>
      <w:tr w:rsidR="00587886" w:rsidRPr="00B7746A" w14:paraId="2C04D568" w14:textId="77777777" w:rsidTr="00003609">
        <w:tc>
          <w:tcPr>
            <w:tcW w:w="1696" w:type="dxa"/>
          </w:tcPr>
          <w:p w14:paraId="6600E621" w14:textId="074D9A8E" w:rsidR="00003609" w:rsidRPr="00B7746A" w:rsidRDefault="00003609" w:rsidP="00015A90">
            <w:pPr>
              <w:spacing w:before="120" w:after="0"/>
              <w:ind w:left="-113"/>
              <w:rPr>
                <w:sz w:val="22"/>
                <w:szCs w:val="22"/>
              </w:rPr>
            </w:pPr>
            <w:r w:rsidRPr="00B7746A">
              <w:rPr>
                <w:sz w:val="22"/>
                <w:szCs w:val="22"/>
              </w:rPr>
              <w:t>Luogo e data: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4B895FE5" w14:textId="75966EC5" w:rsidR="00003609" w:rsidRPr="00B7746A" w:rsidRDefault="00003609" w:rsidP="00015A90">
            <w:pPr>
              <w:spacing w:before="120" w:after="0"/>
              <w:rPr>
                <w:color w:val="0070C0"/>
                <w:sz w:val="22"/>
                <w:szCs w:val="22"/>
              </w:rPr>
            </w:pPr>
          </w:p>
        </w:tc>
        <w:tc>
          <w:tcPr>
            <w:tcW w:w="426" w:type="dxa"/>
          </w:tcPr>
          <w:p w14:paraId="7030C136" w14:textId="77777777" w:rsidR="00003609" w:rsidRPr="00B7746A" w:rsidRDefault="00003609" w:rsidP="00015A90">
            <w:pPr>
              <w:spacing w:before="120" w:after="0"/>
              <w:rPr>
                <w:sz w:val="22"/>
                <w:szCs w:val="22"/>
              </w:rPr>
            </w:pPr>
          </w:p>
        </w:tc>
        <w:tc>
          <w:tcPr>
            <w:tcW w:w="1139" w:type="dxa"/>
          </w:tcPr>
          <w:p w14:paraId="19711979" w14:textId="77777777" w:rsidR="00003609" w:rsidRPr="00B7746A" w:rsidRDefault="00003609" w:rsidP="00015A90">
            <w:pPr>
              <w:spacing w:before="120" w:after="0"/>
              <w:rPr>
                <w:sz w:val="22"/>
                <w:szCs w:val="22"/>
              </w:rPr>
            </w:pPr>
            <w:r w:rsidRPr="00B7746A">
              <w:rPr>
                <w:sz w:val="22"/>
                <w:szCs w:val="22"/>
              </w:rPr>
              <w:t>Firma:</w:t>
            </w:r>
          </w:p>
        </w:tc>
        <w:tc>
          <w:tcPr>
            <w:tcW w:w="3827" w:type="dxa"/>
            <w:shd w:val="clear" w:color="auto" w:fill="F2F2F2" w:themeFill="background1" w:themeFillShade="F2"/>
          </w:tcPr>
          <w:p w14:paraId="22EAFD51" w14:textId="2724746D" w:rsidR="00003609" w:rsidRPr="00B7746A" w:rsidRDefault="00003609" w:rsidP="00015A90">
            <w:pPr>
              <w:spacing w:before="120" w:after="0"/>
              <w:rPr>
                <w:color w:val="0070C0"/>
                <w:sz w:val="22"/>
                <w:szCs w:val="22"/>
              </w:rPr>
            </w:pPr>
          </w:p>
        </w:tc>
      </w:tr>
    </w:tbl>
    <w:p w14:paraId="2EFE3210" w14:textId="3635C2BD" w:rsidR="0066129A" w:rsidRDefault="0066129A" w:rsidP="0066129A">
      <w:pPr>
        <w:pStyle w:val="Titolo1"/>
        <w:numPr>
          <w:ilvl w:val="0"/>
          <w:numId w:val="0"/>
        </w:numPr>
        <w:ind w:left="567"/>
      </w:pPr>
    </w:p>
    <w:p w14:paraId="477C99B0" w14:textId="77777777" w:rsidR="0066129A" w:rsidRDefault="0066129A">
      <w:pPr>
        <w:spacing w:after="0"/>
        <w:rPr>
          <w:rFonts w:eastAsia="Calibri"/>
          <w:b/>
          <w:bCs/>
          <w:sz w:val="28"/>
          <w:szCs w:val="28"/>
        </w:rPr>
      </w:pPr>
      <w:r>
        <w:br w:type="page"/>
      </w:r>
    </w:p>
    <w:p w14:paraId="0F33183E" w14:textId="77777777" w:rsidR="0066129A" w:rsidRDefault="0066129A" w:rsidP="0066129A">
      <w:pPr>
        <w:pStyle w:val="Titolo1"/>
        <w:numPr>
          <w:ilvl w:val="0"/>
          <w:numId w:val="0"/>
        </w:numPr>
        <w:ind w:left="567"/>
      </w:pPr>
    </w:p>
    <w:p w14:paraId="38867ADE" w14:textId="5B037722" w:rsidR="009A5EF8" w:rsidRPr="00587886" w:rsidRDefault="00977AE1" w:rsidP="00FB7D24">
      <w:pPr>
        <w:pStyle w:val="Titolo1"/>
        <w:ind w:left="567" w:hanging="567"/>
      </w:pPr>
      <w:r>
        <w:t xml:space="preserve">Valutazione </w:t>
      </w:r>
      <w:r w:rsidR="009A5EF8" w:rsidRPr="00587886">
        <w:t>del</w:t>
      </w:r>
      <w:r>
        <w:t xml:space="preserve"> Consiglio di</w:t>
      </w:r>
      <w:r w:rsidR="009A5EF8" w:rsidRPr="00587886">
        <w:t xml:space="preserve"> Fondazione</w:t>
      </w:r>
    </w:p>
    <w:tbl>
      <w:tblPr>
        <w:tblStyle w:val="Grigliatabel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2835"/>
        <w:gridCol w:w="426"/>
        <w:gridCol w:w="1139"/>
        <w:gridCol w:w="3827"/>
      </w:tblGrid>
      <w:tr w:rsidR="00587886" w:rsidRPr="00B7746A" w14:paraId="218EE3DA" w14:textId="77777777" w:rsidTr="00003609">
        <w:tc>
          <w:tcPr>
            <w:tcW w:w="1696" w:type="dxa"/>
          </w:tcPr>
          <w:p w14:paraId="1A245D4F" w14:textId="133B0A36" w:rsidR="00003609" w:rsidRPr="00B7746A" w:rsidRDefault="0066129A" w:rsidP="00015A90">
            <w:pPr>
              <w:spacing w:before="120" w:after="0"/>
              <w:ind w:left="-11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Decisione</w:t>
            </w:r>
            <w:r w:rsidR="00003609" w:rsidRPr="00B7746A">
              <w:rPr>
                <w:sz w:val="22"/>
                <w:szCs w:val="22"/>
              </w:rPr>
              <w:t xml:space="preserve"> N: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001C5E32" w14:textId="77777777" w:rsidR="00003609" w:rsidRPr="006538A6" w:rsidRDefault="00003609" w:rsidP="00015A90">
            <w:pPr>
              <w:spacing w:before="120" w:after="0"/>
              <w:rPr>
                <w:color w:val="00B050"/>
                <w:sz w:val="22"/>
                <w:szCs w:val="22"/>
              </w:rPr>
            </w:pPr>
          </w:p>
        </w:tc>
        <w:tc>
          <w:tcPr>
            <w:tcW w:w="426" w:type="dxa"/>
          </w:tcPr>
          <w:p w14:paraId="5B564402" w14:textId="77777777" w:rsidR="00003609" w:rsidRPr="00B7746A" w:rsidRDefault="00003609" w:rsidP="00015A90">
            <w:pPr>
              <w:spacing w:before="120" w:after="0"/>
              <w:rPr>
                <w:sz w:val="22"/>
                <w:szCs w:val="22"/>
              </w:rPr>
            </w:pPr>
          </w:p>
        </w:tc>
        <w:tc>
          <w:tcPr>
            <w:tcW w:w="1139" w:type="dxa"/>
          </w:tcPr>
          <w:p w14:paraId="177BE223" w14:textId="77777777" w:rsidR="00003609" w:rsidRPr="00B7746A" w:rsidRDefault="00003609" w:rsidP="00015A90">
            <w:pPr>
              <w:spacing w:before="120" w:after="0"/>
              <w:rPr>
                <w:sz w:val="22"/>
                <w:szCs w:val="22"/>
              </w:rPr>
            </w:pPr>
            <w:r w:rsidRPr="00B7746A">
              <w:rPr>
                <w:sz w:val="22"/>
                <w:szCs w:val="22"/>
              </w:rPr>
              <w:t>Seduta:</w:t>
            </w:r>
          </w:p>
        </w:tc>
        <w:tc>
          <w:tcPr>
            <w:tcW w:w="3827" w:type="dxa"/>
            <w:shd w:val="clear" w:color="auto" w:fill="F2F2F2" w:themeFill="background1" w:themeFillShade="F2"/>
          </w:tcPr>
          <w:p w14:paraId="069F1FAD" w14:textId="77777777" w:rsidR="00003609" w:rsidRPr="006538A6" w:rsidRDefault="00003609" w:rsidP="00015A90">
            <w:pPr>
              <w:spacing w:before="120" w:after="0"/>
              <w:rPr>
                <w:color w:val="00B050"/>
                <w:sz w:val="22"/>
                <w:szCs w:val="22"/>
              </w:rPr>
            </w:pPr>
          </w:p>
        </w:tc>
      </w:tr>
    </w:tbl>
    <w:p w14:paraId="01C7D7EC" w14:textId="77777777" w:rsidR="00B02BEB" w:rsidRPr="00B7746A" w:rsidRDefault="00B02BEB" w:rsidP="009A5EF8">
      <w:pPr>
        <w:tabs>
          <w:tab w:val="left" w:pos="1701"/>
          <w:tab w:val="left" w:leader="dot" w:pos="4536"/>
          <w:tab w:val="left" w:pos="5103"/>
          <w:tab w:val="left" w:pos="5954"/>
          <w:tab w:val="left" w:leader="dot" w:pos="9781"/>
        </w:tabs>
        <w:rPr>
          <w:sz w:val="22"/>
          <w:szCs w:val="22"/>
        </w:rPr>
      </w:pPr>
    </w:p>
    <w:p w14:paraId="6AB33546" w14:textId="77777777" w:rsidR="00B02BEB" w:rsidRPr="00B7746A" w:rsidRDefault="00B02BEB" w:rsidP="009A5EF8">
      <w:pPr>
        <w:tabs>
          <w:tab w:val="left" w:pos="1701"/>
          <w:tab w:val="left" w:leader="dot" w:pos="4536"/>
          <w:tab w:val="left" w:pos="5103"/>
          <w:tab w:val="left" w:pos="5954"/>
          <w:tab w:val="left" w:leader="dot" w:pos="9781"/>
        </w:tabs>
        <w:rPr>
          <w:sz w:val="22"/>
          <w:szCs w:val="22"/>
        </w:rPr>
      </w:pPr>
      <w:r w:rsidRPr="00B7746A">
        <w:rPr>
          <w:sz w:val="22"/>
          <w:szCs w:val="22"/>
        </w:rPr>
        <w:t>La richiesta è</w:t>
      </w:r>
    </w:p>
    <w:p w14:paraId="780FB5A4" w14:textId="77777777" w:rsidR="00B02BEB" w:rsidRPr="00B7746A" w:rsidRDefault="00000000" w:rsidP="00B02BEB">
      <w:pPr>
        <w:tabs>
          <w:tab w:val="left" w:pos="426"/>
        </w:tabs>
        <w:rPr>
          <w:sz w:val="22"/>
          <w:szCs w:val="22"/>
        </w:rPr>
      </w:pPr>
      <w:sdt>
        <w:sdtPr>
          <w:rPr>
            <w:b/>
            <w:bCs/>
            <w:sz w:val="22"/>
            <w:szCs w:val="22"/>
          </w:rPr>
          <w:id w:val="125678019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8770F">
            <w:rPr>
              <w:rFonts w:ascii="MS Gothic" w:eastAsia="MS Gothic" w:hAnsi="MS Gothic" w:hint="eastAsia"/>
              <w:b/>
              <w:bCs/>
              <w:sz w:val="22"/>
              <w:szCs w:val="22"/>
            </w:rPr>
            <w:t>☐</w:t>
          </w:r>
        </w:sdtContent>
      </w:sdt>
      <w:r w:rsidR="00B02BEB" w:rsidRPr="00B7746A">
        <w:rPr>
          <w:b/>
          <w:bCs/>
          <w:sz w:val="22"/>
          <w:szCs w:val="22"/>
        </w:rPr>
        <w:tab/>
      </w:r>
      <w:r w:rsidR="00B02BEB" w:rsidRPr="00B7746A">
        <w:rPr>
          <w:sz w:val="22"/>
          <w:szCs w:val="22"/>
        </w:rPr>
        <w:t>approvata</w:t>
      </w:r>
    </w:p>
    <w:p w14:paraId="0DB8450D" w14:textId="77777777" w:rsidR="00B02BEB" w:rsidRPr="00B7746A" w:rsidRDefault="00000000" w:rsidP="00B02BEB">
      <w:pPr>
        <w:tabs>
          <w:tab w:val="left" w:pos="426"/>
        </w:tabs>
        <w:jc w:val="both"/>
        <w:rPr>
          <w:sz w:val="22"/>
          <w:szCs w:val="22"/>
        </w:rPr>
      </w:pPr>
      <w:sdt>
        <w:sdtPr>
          <w:rPr>
            <w:b/>
            <w:bCs/>
            <w:sz w:val="22"/>
            <w:szCs w:val="22"/>
          </w:rPr>
          <w:id w:val="522748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73DC4" w:rsidRPr="00B7746A">
            <w:rPr>
              <w:rFonts w:ascii="MS Gothic" w:eastAsia="MS Gothic" w:hAnsi="MS Gothic" w:hint="eastAsia"/>
              <w:b/>
              <w:bCs/>
              <w:sz w:val="22"/>
              <w:szCs w:val="22"/>
            </w:rPr>
            <w:t>☐</w:t>
          </w:r>
        </w:sdtContent>
      </w:sdt>
      <w:r w:rsidR="00B02BEB" w:rsidRPr="00B7746A">
        <w:rPr>
          <w:sz w:val="22"/>
          <w:szCs w:val="22"/>
        </w:rPr>
        <w:tab/>
        <w:t>respinta</w:t>
      </w:r>
    </w:p>
    <w:p w14:paraId="713DA98F" w14:textId="77777777" w:rsidR="00B02BEB" w:rsidRPr="00B7746A" w:rsidRDefault="00B02BEB" w:rsidP="009A5EF8">
      <w:pPr>
        <w:tabs>
          <w:tab w:val="left" w:pos="1701"/>
          <w:tab w:val="left" w:leader="dot" w:pos="4536"/>
          <w:tab w:val="left" w:pos="5103"/>
          <w:tab w:val="left" w:pos="5954"/>
          <w:tab w:val="left" w:leader="dot" w:pos="9781"/>
        </w:tabs>
        <w:rPr>
          <w:sz w:val="22"/>
          <w:szCs w:val="22"/>
        </w:rPr>
      </w:pPr>
    </w:p>
    <w:p w14:paraId="659EC8BC" w14:textId="77777777" w:rsidR="00B02BEB" w:rsidRPr="00B7746A" w:rsidRDefault="00B02BEB" w:rsidP="009A5EF8">
      <w:pPr>
        <w:tabs>
          <w:tab w:val="left" w:pos="1701"/>
          <w:tab w:val="left" w:leader="dot" w:pos="4536"/>
          <w:tab w:val="left" w:pos="5103"/>
          <w:tab w:val="left" w:pos="5954"/>
          <w:tab w:val="left" w:leader="dot" w:pos="9781"/>
        </w:tabs>
        <w:rPr>
          <w:sz w:val="22"/>
          <w:szCs w:val="22"/>
        </w:rPr>
      </w:pPr>
      <w:r w:rsidRPr="00B7746A">
        <w:rPr>
          <w:sz w:val="22"/>
          <w:szCs w:val="22"/>
          <w:u w:val="single"/>
        </w:rPr>
        <w:t>Motivazione</w:t>
      </w:r>
      <w:r w:rsidR="00DF48F8">
        <w:rPr>
          <w:sz w:val="22"/>
          <w:szCs w:val="22"/>
          <w:u w:val="single"/>
        </w:rPr>
        <w:t xml:space="preserve"> / indicazioni</w:t>
      </w:r>
      <w:r w:rsidR="00041A88">
        <w:rPr>
          <w:sz w:val="22"/>
          <w:szCs w:val="22"/>
          <w:u w:val="single"/>
        </w:rPr>
        <w:t xml:space="preserve"> / tipo di aiuto concesso</w:t>
      </w:r>
      <w:r w:rsidRPr="00B7746A">
        <w:rPr>
          <w:sz w:val="22"/>
          <w:szCs w:val="22"/>
        </w:rPr>
        <w:t>:</w:t>
      </w:r>
    </w:p>
    <w:tbl>
      <w:tblPr>
        <w:tblStyle w:val="Grigliatabel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923"/>
      </w:tblGrid>
      <w:tr w:rsidR="006538A6" w:rsidRPr="006538A6" w14:paraId="4E49A2B1" w14:textId="77777777" w:rsidTr="00003609">
        <w:tc>
          <w:tcPr>
            <w:tcW w:w="9923" w:type="dxa"/>
            <w:shd w:val="clear" w:color="auto" w:fill="F2F2F2" w:themeFill="background1" w:themeFillShade="F2"/>
          </w:tcPr>
          <w:p w14:paraId="1787C2D2" w14:textId="77777777" w:rsidR="0057309A" w:rsidRPr="006538A6" w:rsidRDefault="0057309A" w:rsidP="00015A90">
            <w:pPr>
              <w:spacing w:before="120" w:after="0"/>
              <w:ind w:left="-113"/>
              <w:rPr>
                <w:color w:val="00B050"/>
                <w:sz w:val="22"/>
                <w:szCs w:val="22"/>
              </w:rPr>
            </w:pPr>
          </w:p>
        </w:tc>
      </w:tr>
      <w:bookmarkEnd w:id="0"/>
    </w:tbl>
    <w:p w14:paraId="79F3472D" w14:textId="77777777" w:rsidR="00003609" w:rsidRPr="00587886" w:rsidRDefault="00003609" w:rsidP="0057309A">
      <w:pPr>
        <w:tabs>
          <w:tab w:val="left" w:leader="dot" w:pos="9781"/>
        </w:tabs>
        <w:spacing w:after="0"/>
        <w:rPr>
          <w:sz w:val="8"/>
          <w:szCs w:val="8"/>
        </w:rPr>
      </w:pPr>
    </w:p>
    <w:sectPr w:rsidR="00003609" w:rsidRPr="00587886" w:rsidSect="00023012">
      <w:headerReference w:type="default" r:id="rId8"/>
      <w:footerReference w:type="default" r:id="rId9"/>
      <w:footerReference w:type="first" r:id="rId10"/>
      <w:pgSz w:w="11906" w:h="16838" w:code="9"/>
      <w:pgMar w:top="851" w:right="567" w:bottom="1134" w:left="1418" w:header="709" w:footer="57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841097" w14:textId="77777777" w:rsidR="005A5178" w:rsidRDefault="005A5178">
      <w:r>
        <w:separator/>
      </w:r>
    </w:p>
  </w:endnote>
  <w:endnote w:type="continuationSeparator" w:id="0">
    <w:p w14:paraId="7439F9BD" w14:textId="77777777" w:rsidR="005A5178" w:rsidRDefault="005A51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CA521" w14:textId="77777777" w:rsidR="00B86539" w:rsidRPr="0093267A" w:rsidRDefault="006314CD" w:rsidP="006314CD">
    <w:pPr>
      <w:pStyle w:val="Pidipagina"/>
      <w:tabs>
        <w:tab w:val="clear" w:pos="4819"/>
        <w:tab w:val="clear" w:pos="9638"/>
        <w:tab w:val="left" w:pos="851"/>
        <w:tab w:val="right" w:pos="9921"/>
      </w:tabs>
      <w:spacing w:before="120" w:after="0"/>
      <w:rPr>
        <w:sz w:val="12"/>
        <w:szCs w:val="16"/>
      </w:rPr>
    </w:pPr>
    <w:r w:rsidRPr="006314CD">
      <w:rPr>
        <w:rStyle w:val="Numeropagina"/>
        <w:sz w:val="12"/>
        <w:szCs w:val="16"/>
      </w:rPr>
      <w:tab/>
    </w:r>
    <w:r w:rsidR="00B86539" w:rsidRPr="0093267A">
      <w:rPr>
        <w:rStyle w:val="Numeropagina"/>
        <w:i/>
        <w:sz w:val="12"/>
        <w:szCs w:val="16"/>
      </w:rPr>
      <w:tab/>
    </w:r>
    <w:r w:rsidR="00B86539" w:rsidRPr="0093267A">
      <w:rPr>
        <w:rStyle w:val="Numeropagina"/>
        <w:sz w:val="12"/>
        <w:szCs w:val="16"/>
      </w:rPr>
      <w:fldChar w:fldCharType="begin"/>
    </w:r>
    <w:r w:rsidR="00B86539" w:rsidRPr="0093267A">
      <w:rPr>
        <w:rStyle w:val="Numeropagina"/>
        <w:sz w:val="12"/>
        <w:szCs w:val="16"/>
      </w:rPr>
      <w:instrText xml:space="preserve"> PAGE </w:instrText>
    </w:r>
    <w:r w:rsidR="00B86539" w:rsidRPr="0093267A">
      <w:rPr>
        <w:rStyle w:val="Numeropagina"/>
        <w:sz w:val="12"/>
        <w:szCs w:val="16"/>
      </w:rPr>
      <w:fldChar w:fldCharType="separate"/>
    </w:r>
    <w:r w:rsidR="00B86539">
      <w:rPr>
        <w:rStyle w:val="Numeropagina"/>
        <w:noProof/>
        <w:sz w:val="12"/>
        <w:szCs w:val="16"/>
      </w:rPr>
      <w:t>9</w:t>
    </w:r>
    <w:r w:rsidR="00B86539" w:rsidRPr="0093267A">
      <w:rPr>
        <w:rStyle w:val="Numeropagina"/>
        <w:sz w:val="12"/>
        <w:szCs w:val="16"/>
      </w:rPr>
      <w:fldChar w:fldCharType="end"/>
    </w:r>
    <w:r w:rsidR="00B86539" w:rsidRPr="0093267A">
      <w:rPr>
        <w:rStyle w:val="Numeropagina"/>
        <w:sz w:val="12"/>
        <w:szCs w:val="16"/>
      </w:rPr>
      <w:t>/</w:t>
    </w:r>
    <w:r w:rsidR="00B86539" w:rsidRPr="0093267A">
      <w:rPr>
        <w:rStyle w:val="Numeropagina"/>
        <w:sz w:val="12"/>
        <w:szCs w:val="16"/>
      </w:rPr>
      <w:fldChar w:fldCharType="begin"/>
    </w:r>
    <w:r w:rsidR="00B86539" w:rsidRPr="0093267A">
      <w:rPr>
        <w:rStyle w:val="Numeropagina"/>
        <w:sz w:val="12"/>
        <w:szCs w:val="16"/>
      </w:rPr>
      <w:instrText xml:space="preserve"> NUMPAGES  \# "0"  \* MERGEFORMAT </w:instrText>
    </w:r>
    <w:r w:rsidR="00B86539" w:rsidRPr="0093267A">
      <w:rPr>
        <w:rStyle w:val="Numeropagina"/>
        <w:sz w:val="12"/>
        <w:szCs w:val="16"/>
      </w:rPr>
      <w:fldChar w:fldCharType="separate"/>
    </w:r>
    <w:r w:rsidR="00B86539">
      <w:rPr>
        <w:rStyle w:val="Numeropagina"/>
        <w:noProof/>
        <w:sz w:val="12"/>
        <w:szCs w:val="16"/>
      </w:rPr>
      <w:t>9</w:t>
    </w:r>
    <w:r w:rsidR="00B86539" w:rsidRPr="0093267A">
      <w:rPr>
        <w:rStyle w:val="Numeropagina"/>
        <w:sz w:val="12"/>
        <w:szCs w:val="16"/>
      </w:rPr>
      <w:fldChar w:fldCharType="end"/>
    </w:r>
    <w:r w:rsidRPr="0093267A">
      <w:rPr>
        <w:sz w:val="12"/>
        <w:szCs w:val="16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C3F9D" w14:textId="149E4448" w:rsidR="00B86539" w:rsidRPr="00796B2F" w:rsidRDefault="00B86539" w:rsidP="00B178CA">
    <w:pPr>
      <w:pStyle w:val="Pidipagina"/>
      <w:tabs>
        <w:tab w:val="clear" w:pos="4819"/>
        <w:tab w:val="clear" w:pos="9638"/>
        <w:tab w:val="left" w:pos="1134"/>
        <w:tab w:val="right" w:pos="9921"/>
      </w:tabs>
      <w:spacing w:before="120" w:after="0"/>
      <w:rPr>
        <w:rStyle w:val="Numeropagina"/>
        <w:sz w:val="16"/>
        <w:szCs w:val="16"/>
      </w:rPr>
    </w:pPr>
    <w:r w:rsidRPr="00796B2F">
      <w:rPr>
        <w:rStyle w:val="Numeropagina"/>
        <w:sz w:val="16"/>
        <w:szCs w:val="16"/>
      </w:rPr>
      <w:t>Documento:</w:t>
    </w:r>
    <w:r w:rsidRPr="00796B2F">
      <w:rPr>
        <w:rStyle w:val="Numeropagina"/>
        <w:sz w:val="16"/>
        <w:szCs w:val="16"/>
      </w:rPr>
      <w:tab/>
    </w:r>
    <w:r>
      <w:rPr>
        <w:rStyle w:val="Numeropagina"/>
        <w:i/>
        <w:sz w:val="16"/>
        <w:szCs w:val="16"/>
      </w:rPr>
      <w:fldChar w:fldCharType="begin"/>
    </w:r>
    <w:r>
      <w:rPr>
        <w:rStyle w:val="Numeropagina"/>
        <w:i/>
        <w:sz w:val="16"/>
        <w:szCs w:val="16"/>
      </w:rPr>
      <w:instrText xml:space="preserve"> FILENAME   \* MERGEFORMAT </w:instrText>
    </w:r>
    <w:r>
      <w:rPr>
        <w:rStyle w:val="Numeropagina"/>
        <w:i/>
        <w:sz w:val="16"/>
        <w:szCs w:val="16"/>
      </w:rPr>
      <w:fldChar w:fldCharType="separate"/>
    </w:r>
    <w:r w:rsidR="00A874EE">
      <w:rPr>
        <w:rStyle w:val="Numeropagina"/>
        <w:i/>
        <w:noProof/>
        <w:sz w:val="16"/>
        <w:szCs w:val="16"/>
      </w:rPr>
      <w:t>Form richiesta Fondazione Salmen vuoto.docx</w:t>
    </w:r>
    <w:r>
      <w:rPr>
        <w:rStyle w:val="Numeropagina"/>
        <w:i/>
        <w:sz w:val="16"/>
        <w:szCs w:val="16"/>
      </w:rPr>
      <w:fldChar w:fldCharType="end"/>
    </w:r>
    <w:r>
      <w:rPr>
        <w:rStyle w:val="Numeropagina"/>
        <w:i/>
        <w:sz w:val="16"/>
        <w:szCs w:val="16"/>
      </w:rPr>
      <w:tab/>
    </w:r>
    <w:r w:rsidRPr="00796B2F">
      <w:rPr>
        <w:rStyle w:val="Numeropagina"/>
        <w:sz w:val="16"/>
        <w:szCs w:val="16"/>
      </w:rPr>
      <w:fldChar w:fldCharType="begin"/>
    </w:r>
    <w:r w:rsidRPr="00796B2F">
      <w:rPr>
        <w:rStyle w:val="Numeropagina"/>
        <w:sz w:val="16"/>
        <w:szCs w:val="16"/>
      </w:rPr>
      <w:instrText xml:space="preserve"> PAGE </w:instrText>
    </w:r>
    <w:r w:rsidRPr="00796B2F">
      <w:rPr>
        <w:rStyle w:val="Numeropagina"/>
        <w:sz w:val="16"/>
        <w:szCs w:val="16"/>
      </w:rPr>
      <w:fldChar w:fldCharType="separate"/>
    </w:r>
    <w:r>
      <w:rPr>
        <w:rStyle w:val="Numeropagina"/>
        <w:noProof/>
        <w:sz w:val="16"/>
        <w:szCs w:val="16"/>
      </w:rPr>
      <w:t>1</w:t>
    </w:r>
    <w:r w:rsidRPr="00796B2F">
      <w:rPr>
        <w:rStyle w:val="Numeropagina"/>
        <w:sz w:val="16"/>
        <w:szCs w:val="16"/>
      </w:rPr>
      <w:fldChar w:fldCharType="end"/>
    </w:r>
    <w:r>
      <w:rPr>
        <w:rStyle w:val="Numeropagina"/>
        <w:sz w:val="16"/>
        <w:szCs w:val="16"/>
      </w:rPr>
      <w:t>/</w:t>
    </w:r>
    <w:r>
      <w:rPr>
        <w:rStyle w:val="Numeropagina"/>
        <w:sz w:val="16"/>
        <w:szCs w:val="16"/>
      </w:rPr>
      <w:fldChar w:fldCharType="begin"/>
    </w:r>
    <w:r>
      <w:rPr>
        <w:rStyle w:val="Numeropagina"/>
        <w:sz w:val="16"/>
        <w:szCs w:val="16"/>
      </w:rPr>
      <w:instrText xml:space="preserve"> NUMPAGES  \# "0"  \* MERGEFORMAT </w:instrText>
    </w:r>
    <w:r>
      <w:rPr>
        <w:rStyle w:val="Numeropagina"/>
        <w:sz w:val="16"/>
        <w:szCs w:val="16"/>
      </w:rPr>
      <w:fldChar w:fldCharType="separate"/>
    </w:r>
    <w:r>
      <w:rPr>
        <w:rStyle w:val="Numeropagina"/>
        <w:noProof/>
        <w:sz w:val="16"/>
        <w:szCs w:val="16"/>
      </w:rPr>
      <w:t>9</w:t>
    </w:r>
    <w:r>
      <w:rPr>
        <w:rStyle w:val="Numeropagina"/>
        <w:sz w:val="16"/>
        <w:szCs w:val="16"/>
      </w:rPr>
      <w:fldChar w:fldCharType="end"/>
    </w:r>
  </w:p>
  <w:p w14:paraId="3EB13616" w14:textId="125E3CD4" w:rsidR="00B86539" w:rsidRPr="00B178CA" w:rsidRDefault="00B86539" w:rsidP="00B178CA">
    <w:pPr>
      <w:pStyle w:val="Pidipagina"/>
      <w:tabs>
        <w:tab w:val="clear" w:pos="4819"/>
        <w:tab w:val="left" w:pos="1134"/>
      </w:tabs>
      <w:spacing w:after="0"/>
      <w:rPr>
        <w:sz w:val="16"/>
        <w:szCs w:val="16"/>
      </w:rPr>
    </w:pPr>
    <w:r w:rsidRPr="00796B2F">
      <w:rPr>
        <w:sz w:val="16"/>
        <w:szCs w:val="16"/>
      </w:rPr>
      <w:t>Data:</w:t>
    </w:r>
    <w:r w:rsidRPr="00796B2F">
      <w:rPr>
        <w:sz w:val="16"/>
        <w:szCs w:val="16"/>
      </w:rPr>
      <w:tab/>
    </w:r>
    <w:r w:rsidRPr="00796B2F">
      <w:rPr>
        <w:i/>
        <w:sz w:val="16"/>
        <w:szCs w:val="16"/>
      </w:rPr>
      <w:fldChar w:fldCharType="begin"/>
    </w:r>
    <w:r w:rsidRPr="00796B2F">
      <w:rPr>
        <w:i/>
        <w:sz w:val="16"/>
        <w:szCs w:val="16"/>
      </w:rPr>
      <w:instrText xml:space="preserve"> PRINTDATE  \@ "dd.MM.yyyy, HH:mm"  \* MERGEFORMAT </w:instrText>
    </w:r>
    <w:r w:rsidRPr="00796B2F">
      <w:rPr>
        <w:i/>
        <w:sz w:val="16"/>
        <w:szCs w:val="16"/>
      </w:rPr>
      <w:fldChar w:fldCharType="separate"/>
    </w:r>
    <w:r w:rsidR="00A874EE">
      <w:rPr>
        <w:i/>
        <w:noProof/>
        <w:sz w:val="16"/>
        <w:szCs w:val="16"/>
      </w:rPr>
      <w:t>26.02.2026, 08:29</w:t>
    </w:r>
    <w:r w:rsidRPr="00796B2F">
      <w:rPr>
        <w:i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A0C810" w14:textId="77777777" w:rsidR="005A5178" w:rsidRDefault="005A5178">
      <w:r>
        <w:separator/>
      </w:r>
    </w:p>
  </w:footnote>
  <w:footnote w:type="continuationSeparator" w:id="0">
    <w:p w14:paraId="4D13CAA3" w14:textId="77777777" w:rsidR="005A5178" w:rsidRDefault="005A51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gliatabel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53"/>
      <w:gridCol w:w="1819"/>
      <w:gridCol w:w="3849"/>
    </w:tblGrid>
    <w:tr w:rsidR="007E202F" w:rsidRPr="007E202F" w14:paraId="64B636A1" w14:textId="77777777" w:rsidTr="007E202F">
      <w:tc>
        <w:tcPr>
          <w:tcW w:w="4253" w:type="dxa"/>
        </w:tcPr>
        <w:p w14:paraId="4B7813C2" w14:textId="77777777" w:rsidR="007E202F" w:rsidRPr="007E202F" w:rsidRDefault="007E202F" w:rsidP="00166A6D">
          <w:pPr>
            <w:pStyle w:val="Intestazione"/>
            <w:ind w:left="-113"/>
            <w:rPr>
              <w:rStyle w:val="afp-biz-member-list-item-title"/>
              <w:b/>
              <w:bCs/>
              <w:sz w:val="22"/>
              <w:szCs w:val="22"/>
              <w:shd w:val="clear" w:color="auto" w:fill="DDE2E6"/>
            </w:rPr>
          </w:pPr>
          <w:r w:rsidRPr="007E202F">
            <w:rPr>
              <w:rStyle w:val="afp-biz-member-list-item-title"/>
              <w:b/>
              <w:bCs/>
              <w:sz w:val="22"/>
              <w:szCs w:val="22"/>
              <w:shd w:val="clear" w:color="auto" w:fill="DDE2E6"/>
            </w:rPr>
            <w:t>Fondazione Hubert e Gisela Salmen</w:t>
          </w:r>
        </w:p>
        <w:p w14:paraId="127299D5" w14:textId="77777777" w:rsidR="007E202F" w:rsidRDefault="007E202F" w:rsidP="00166A6D">
          <w:pPr>
            <w:pStyle w:val="Intestazione"/>
            <w:ind w:left="-113"/>
            <w:rPr>
              <w:rStyle w:val="afp-biz-member-list-item-line"/>
              <w:sz w:val="22"/>
              <w:szCs w:val="22"/>
              <w:shd w:val="clear" w:color="auto" w:fill="DDE2E6"/>
            </w:rPr>
          </w:pPr>
          <w:r w:rsidRPr="007E202F">
            <w:rPr>
              <w:rStyle w:val="afp-biz-member-list-item-line"/>
              <w:sz w:val="22"/>
              <w:szCs w:val="22"/>
              <w:shd w:val="clear" w:color="auto" w:fill="DDE2E6"/>
            </w:rPr>
            <w:t xml:space="preserve">Via San Michele 20 </w:t>
          </w:r>
        </w:p>
        <w:p w14:paraId="34BFD20F" w14:textId="718EE84C" w:rsidR="007E202F" w:rsidRPr="007E202F" w:rsidRDefault="007E202F" w:rsidP="00166A6D">
          <w:pPr>
            <w:pStyle w:val="Intestazione"/>
            <w:ind w:left="-113"/>
            <w:rPr>
              <w:sz w:val="22"/>
              <w:szCs w:val="22"/>
            </w:rPr>
          </w:pPr>
          <w:r w:rsidRPr="007E202F">
            <w:rPr>
              <w:rStyle w:val="afp-biz-member-list-item-line"/>
              <w:sz w:val="22"/>
              <w:szCs w:val="22"/>
              <w:shd w:val="clear" w:color="auto" w:fill="DDE2E6"/>
            </w:rPr>
            <w:t>6612 Ascona</w:t>
          </w:r>
        </w:p>
      </w:tc>
      <w:tc>
        <w:tcPr>
          <w:tcW w:w="1819" w:type="dxa"/>
        </w:tcPr>
        <w:p w14:paraId="4FC10F48" w14:textId="77777777" w:rsidR="007E202F" w:rsidRPr="007E202F" w:rsidRDefault="007E202F" w:rsidP="009913C8">
          <w:pPr>
            <w:pStyle w:val="Intestazione"/>
            <w:jc w:val="right"/>
            <w:rPr>
              <w:b/>
              <w:sz w:val="22"/>
              <w:szCs w:val="22"/>
            </w:rPr>
          </w:pPr>
        </w:p>
      </w:tc>
      <w:tc>
        <w:tcPr>
          <w:tcW w:w="3849" w:type="dxa"/>
        </w:tcPr>
        <w:p w14:paraId="3DEA6875" w14:textId="4DBC66D0" w:rsidR="007E202F" w:rsidRPr="007E202F" w:rsidRDefault="007E202F" w:rsidP="009913C8">
          <w:pPr>
            <w:pStyle w:val="Intestazione"/>
            <w:jc w:val="right"/>
            <w:rPr>
              <w:b/>
              <w:sz w:val="22"/>
              <w:szCs w:val="22"/>
            </w:rPr>
          </w:pPr>
          <w:r w:rsidRPr="007E202F">
            <w:rPr>
              <w:b/>
              <w:sz w:val="22"/>
              <w:szCs w:val="22"/>
            </w:rPr>
            <w:br/>
          </w:r>
        </w:p>
      </w:tc>
    </w:tr>
  </w:tbl>
  <w:p w14:paraId="3D5AAE6E" w14:textId="77777777" w:rsidR="00B86539" w:rsidRDefault="00B86539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F18F0"/>
    <w:multiLevelType w:val="hybridMultilevel"/>
    <w:tmpl w:val="DA602E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CA0337"/>
    <w:multiLevelType w:val="hybridMultilevel"/>
    <w:tmpl w:val="084ED68A"/>
    <w:lvl w:ilvl="0" w:tplc="0B1800D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CF5480"/>
    <w:multiLevelType w:val="hybridMultilevel"/>
    <w:tmpl w:val="074898C8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423DD6"/>
    <w:multiLevelType w:val="hybridMultilevel"/>
    <w:tmpl w:val="FDD68C96"/>
    <w:lvl w:ilvl="0" w:tplc="0B1800D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B7258A"/>
    <w:multiLevelType w:val="hybridMultilevel"/>
    <w:tmpl w:val="44AE1D06"/>
    <w:lvl w:ilvl="0" w:tplc="0B1800D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FE40D5"/>
    <w:multiLevelType w:val="hybridMultilevel"/>
    <w:tmpl w:val="D8C0BEE4"/>
    <w:lvl w:ilvl="0" w:tplc="01381EAC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4B093D"/>
    <w:multiLevelType w:val="hybridMultilevel"/>
    <w:tmpl w:val="3B9AFE6C"/>
    <w:lvl w:ilvl="0" w:tplc="0B1800D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584798"/>
    <w:multiLevelType w:val="multilevel"/>
    <w:tmpl w:val="9CA25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7D3E50"/>
    <w:multiLevelType w:val="hybridMultilevel"/>
    <w:tmpl w:val="62DAB0EE"/>
    <w:lvl w:ilvl="0" w:tplc="01381EAC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D0705E3"/>
    <w:multiLevelType w:val="hybridMultilevel"/>
    <w:tmpl w:val="E7006FD4"/>
    <w:lvl w:ilvl="0" w:tplc="0B1800D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D81CCF"/>
    <w:multiLevelType w:val="hybridMultilevel"/>
    <w:tmpl w:val="BEC4E190"/>
    <w:lvl w:ilvl="0" w:tplc="0B1800D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5E4EB0"/>
    <w:multiLevelType w:val="hybridMultilevel"/>
    <w:tmpl w:val="DBB2BA8C"/>
    <w:lvl w:ilvl="0" w:tplc="0B1800D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8778FB"/>
    <w:multiLevelType w:val="hybridMultilevel"/>
    <w:tmpl w:val="1D6E9042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C513C0"/>
    <w:multiLevelType w:val="multilevel"/>
    <w:tmpl w:val="C9BA7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07220C"/>
    <w:multiLevelType w:val="hybridMultilevel"/>
    <w:tmpl w:val="D28E1712"/>
    <w:lvl w:ilvl="0" w:tplc="0B1800D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4A393A"/>
    <w:multiLevelType w:val="hybridMultilevel"/>
    <w:tmpl w:val="B314BCA8"/>
    <w:lvl w:ilvl="0" w:tplc="0B1800D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3274DF3"/>
    <w:multiLevelType w:val="hybridMultilevel"/>
    <w:tmpl w:val="62023BCC"/>
    <w:lvl w:ilvl="0" w:tplc="0B1800D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7E14E4"/>
    <w:multiLevelType w:val="multilevel"/>
    <w:tmpl w:val="520AB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3D09A2"/>
    <w:multiLevelType w:val="hybridMultilevel"/>
    <w:tmpl w:val="84B2048A"/>
    <w:lvl w:ilvl="0" w:tplc="0B1800D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264046"/>
    <w:multiLevelType w:val="hybridMultilevel"/>
    <w:tmpl w:val="EED039D6"/>
    <w:lvl w:ilvl="0" w:tplc="01381EAC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F6E3D14"/>
    <w:multiLevelType w:val="hybridMultilevel"/>
    <w:tmpl w:val="52EA4396"/>
    <w:lvl w:ilvl="0" w:tplc="0B1800D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1750A10"/>
    <w:multiLevelType w:val="hybridMultilevel"/>
    <w:tmpl w:val="8AA0A3CE"/>
    <w:lvl w:ilvl="0" w:tplc="0B1800D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2E531CD"/>
    <w:multiLevelType w:val="hybridMultilevel"/>
    <w:tmpl w:val="6A64DD88"/>
    <w:lvl w:ilvl="0" w:tplc="0B1800D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4707381"/>
    <w:multiLevelType w:val="hybridMultilevel"/>
    <w:tmpl w:val="DB3C3DA6"/>
    <w:lvl w:ilvl="0" w:tplc="08100015">
      <w:start w:val="1"/>
      <w:numFmt w:val="upperLetter"/>
      <w:lvlText w:val="%1."/>
      <w:lvlJc w:val="left"/>
      <w:pPr>
        <w:ind w:left="1590" w:hanging="360"/>
      </w:pPr>
    </w:lvl>
    <w:lvl w:ilvl="1" w:tplc="08100019" w:tentative="1">
      <w:start w:val="1"/>
      <w:numFmt w:val="lowerLetter"/>
      <w:lvlText w:val="%2."/>
      <w:lvlJc w:val="left"/>
      <w:pPr>
        <w:ind w:left="2310" w:hanging="360"/>
      </w:pPr>
    </w:lvl>
    <w:lvl w:ilvl="2" w:tplc="0810001B" w:tentative="1">
      <w:start w:val="1"/>
      <w:numFmt w:val="lowerRoman"/>
      <w:lvlText w:val="%3."/>
      <w:lvlJc w:val="right"/>
      <w:pPr>
        <w:ind w:left="3030" w:hanging="180"/>
      </w:pPr>
    </w:lvl>
    <w:lvl w:ilvl="3" w:tplc="0810000F" w:tentative="1">
      <w:start w:val="1"/>
      <w:numFmt w:val="decimal"/>
      <w:lvlText w:val="%4."/>
      <w:lvlJc w:val="left"/>
      <w:pPr>
        <w:ind w:left="3750" w:hanging="360"/>
      </w:pPr>
    </w:lvl>
    <w:lvl w:ilvl="4" w:tplc="08100019" w:tentative="1">
      <w:start w:val="1"/>
      <w:numFmt w:val="lowerLetter"/>
      <w:lvlText w:val="%5."/>
      <w:lvlJc w:val="left"/>
      <w:pPr>
        <w:ind w:left="4470" w:hanging="360"/>
      </w:pPr>
    </w:lvl>
    <w:lvl w:ilvl="5" w:tplc="0810001B" w:tentative="1">
      <w:start w:val="1"/>
      <w:numFmt w:val="lowerRoman"/>
      <w:lvlText w:val="%6."/>
      <w:lvlJc w:val="right"/>
      <w:pPr>
        <w:ind w:left="5190" w:hanging="180"/>
      </w:pPr>
    </w:lvl>
    <w:lvl w:ilvl="6" w:tplc="0810000F" w:tentative="1">
      <w:start w:val="1"/>
      <w:numFmt w:val="decimal"/>
      <w:lvlText w:val="%7."/>
      <w:lvlJc w:val="left"/>
      <w:pPr>
        <w:ind w:left="5910" w:hanging="360"/>
      </w:pPr>
    </w:lvl>
    <w:lvl w:ilvl="7" w:tplc="08100019" w:tentative="1">
      <w:start w:val="1"/>
      <w:numFmt w:val="lowerLetter"/>
      <w:lvlText w:val="%8."/>
      <w:lvlJc w:val="left"/>
      <w:pPr>
        <w:ind w:left="6630" w:hanging="360"/>
      </w:pPr>
    </w:lvl>
    <w:lvl w:ilvl="8" w:tplc="0810001B" w:tentative="1">
      <w:start w:val="1"/>
      <w:numFmt w:val="lowerRoman"/>
      <w:lvlText w:val="%9."/>
      <w:lvlJc w:val="right"/>
      <w:pPr>
        <w:ind w:left="7350" w:hanging="180"/>
      </w:pPr>
    </w:lvl>
  </w:abstractNum>
  <w:abstractNum w:abstractNumId="24" w15:restartNumberingAfterBreak="0">
    <w:nsid w:val="37E216E4"/>
    <w:multiLevelType w:val="multilevel"/>
    <w:tmpl w:val="E0E0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2E1107"/>
    <w:multiLevelType w:val="hybridMultilevel"/>
    <w:tmpl w:val="F4EA362A"/>
    <w:lvl w:ilvl="0" w:tplc="0B1800D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E034458"/>
    <w:multiLevelType w:val="hybridMultilevel"/>
    <w:tmpl w:val="54F4678A"/>
    <w:lvl w:ilvl="0" w:tplc="0B1800D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FB0096D"/>
    <w:multiLevelType w:val="hybridMultilevel"/>
    <w:tmpl w:val="8A96467E"/>
    <w:lvl w:ilvl="0" w:tplc="01381EAC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FD6404B"/>
    <w:multiLevelType w:val="hybridMultilevel"/>
    <w:tmpl w:val="883CC5E0"/>
    <w:lvl w:ilvl="0" w:tplc="0B1800D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1692998"/>
    <w:multiLevelType w:val="hybridMultilevel"/>
    <w:tmpl w:val="EAD44484"/>
    <w:lvl w:ilvl="0" w:tplc="0B1800D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B572090"/>
    <w:multiLevelType w:val="hybridMultilevel"/>
    <w:tmpl w:val="CE4A71C6"/>
    <w:lvl w:ilvl="0" w:tplc="0B1800D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EB52D50"/>
    <w:multiLevelType w:val="multilevel"/>
    <w:tmpl w:val="2B363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801E60"/>
    <w:multiLevelType w:val="hybridMultilevel"/>
    <w:tmpl w:val="DD56DDEE"/>
    <w:lvl w:ilvl="0" w:tplc="0B1800D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FC04539"/>
    <w:multiLevelType w:val="hybridMultilevel"/>
    <w:tmpl w:val="CE681FBA"/>
    <w:lvl w:ilvl="0" w:tplc="0B1800D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26A05B5"/>
    <w:multiLevelType w:val="hybridMultilevel"/>
    <w:tmpl w:val="7E563286"/>
    <w:lvl w:ilvl="0" w:tplc="523087B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2C75ECB"/>
    <w:multiLevelType w:val="hybridMultilevel"/>
    <w:tmpl w:val="980EDDF2"/>
    <w:lvl w:ilvl="0" w:tplc="0B1800D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5D92EDF"/>
    <w:multiLevelType w:val="hybridMultilevel"/>
    <w:tmpl w:val="CAE2FB2A"/>
    <w:lvl w:ilvl="0" w:tplc="0B1800D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BC7244B"/>
    <w:multiLevelType w:val="hybridMultilevel"/>
    <w:tmpl w:val="1D20BFD0"/>
    <w:lvl w:ilvl="0" w:tplc="0B1800D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DF077C9"/>
    <w:multiLevelType w:val="hybridMultilevel"/>
    <w:tmpl w:val="367A351C"/>
    <w:lvl w:ilvl="0" w:tplc="0B1800D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F7C6E40"/>
    <w:multiLevelType w:val="hybridMultilevel"/>
    <w:tmpl w:val="C9381E36"/>
    <w:lvl w:ilvl="0" w:tplc="08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0AA381B"/>
    <w:multiLevelType w:val="hybridMultilevel"/>
    <w:tmpl w:val="36026F66"/>
    <w:lvl w:ilvl="0" w:tplc="0B1800D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1C33F61"/>
    <w:multiLevelType w:val="hybridMultilevel"/>
    <w:tmpl w:val="964431EE"/>
    <w:lvl w:ilvl="0" w:tplc="DD9676C4">
      <w:start w:val="1"/>
      <w:numFmt w:val="bullet"/>
      <w:pStyle w:val="Paragrafoelenco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464163C"/>
    <w:multiLevelType w:val="multilevel"/>
    <w:tmpl w:val="65F4E05A"/>
    <w:lvl w:ilvl="0">
      <w:start w:val="1"/>
      <w:numFmt w:val="decimal"/>
      <w:pStyle w:val="Titolo1"/>
      <w:lvlText w:val="%1"/>
      <w:lvlJc w:val="left"/>
      <w:pPr>
        <w:ind w:left="5601" w:hanging="432"/>
      </w:pPr>
      <w:rPr>
        <w:rFonts w:hint="default"/>
      </w:rPr>
    </w:lvl>
    <w:lvl w:ilvl="1">
      <w:start w:val="1"/>
      <w:numFmt w:val="decimal"/>
      <w:pStyle w:val="Titolo2"/>
      <w:lvlText w:val="%1.%2"/>
      <w:lvlJc w:val="left"/>
      <w:pPr>
        <w:ind w:left="6312" w:hanging="576"/>
      </w:pPr>
      <w:rPr>
        <w:rFonts w:hint="default"/>
      </w:rPr>
    </w:lvl>
    <w:lvl w:ilvl="2">
      <w:start w:val="1"/>
      <w:numFmt w:val="decimal"/>
      <w:pStyle w:val="Titolo3"/>
      <w:lvlText w:val="%1.%2.%3"/>
      <w:lvlJc w:val="left"/>
      <w:pPr>
        <w:ind w:left="5889" w:hanging="720"/>
      </w:pPr>
      <w:rPr>
        <w:rFonts w:hint="default"/>
      </w:rPr>
    </w:lvl>
    <w:lvl w:ilvl="3">
      <w:start w:val="1"/>
      <w:numFmt w:val="decimal"/>
      <w:pStyle w:val="Titolo4"/>
      <w:lvlText w:val="%1.%2.%3.%4"/>
      <w:lvlJc w:val="left"/>
      <w:pPr>
        <w:ind w:left="6033" w:hanging="864"/>
      </w:pPr>
      <w:rPr>
        <w:rFonts w:hint="default"/>
      </w:rPr>
    </w:lvl>
    <w:lvl w:ilvl="4">
      <w:start w:val="1"/>
      <w:numFmt w:val="decimal"/>
      <w:pStyle w:val="Titolo5"/>
      <w:lvlText w:val="%1.%2.%3.%4.%5"/>
      <w:lvlJc w:val="left"/>
      <w:pPr>
        <w:ind w:left="6177" w:hanging="1008"/>
      </w:pPr>
      <w:rPr>
        <w:rFonts w:hint="default"/>
      </w:rPr>
    </w:lvl>
    <w:lvl w:ilvl="5">
      <w:start w:val="1"/>
      <w:numFmt w:val="decimal"/>
      <w:pStyle w:val="Titolo6"/>
      <w:lvlText w:val="%1.%2.%3.%4.%5.%6"/>
      <w:lvlJc w:val="left"/>
      <w:pPr>
        <w:ind w:left="6321" w:hanging="1152"/>
      </w:pPr>
      <w:rPr>
        <w:rFonts w:hint="default"/>
      </w:rPr>
    </w:lvl>
    <w:lvl w:ilvl="6">
      <w:start w:val="1"/>
      <w:numFmt w:val="decimal"/>
      <w:pStyle w:val="Titolo7"/>
      <w:lvlText w:val="%1.%2.%3.%4.%5.%6.%7"/>
      <w:lvlJc w:val="left"/>
      <w:pPr>
        <w:ind w:left="6465" w:hanging="1296"/>
      </w:pPr>
      <w:rPr>
        <w:rFonts w:hint="default"/>
      </w:rPr>
    </w:lvl>
    <w:lvl w:ilvl="7">
      <w:start w:val="1"/>
      <w:numFmt w:val="decimal"/>
      <w:pStyle w:val="Titolo8"/>
      <w:lvlText w:val="%1.%2.%3.%4.%5.%6.%7.%8"/>
      <w:lvlJc w:val="left"/>
      <w:pPr>
        <w:ind w:left="6609" w:hanging="1440"/>
      </w:pPr>
      <w:rPr>
        <w:rFonts w:hint="default"/>
      </w:rPr>
    </w:lvl>
    <w:lvl w:ilvl="8">
      <w:start w:val="1"/>
      <w:numFmt w:val="decimal"/>
      <w:pStyle w:val="Titolo9"/>
      <w:lvlText w:val="%1.%2.%3.%4.%5.%6.%7.%8.%9"/>
      <w:lvlJc w:val="left"/>
      <w:pPr>
        <w:ind w:left="6753" w:hanging="1584"/>
      </w:pPr>
      <w:rPr>
        <w:rFonts w:hint="default"/>
      </w:rPr>
    </w:lvl>
  </w:abstractNum>
  <w:abstractNum w:abstractNumId="43" w15:restartNumberingAfterBreak="0">
    <w:nsid w:val="65F2399E"/>
    <w:multiLevelType w:val="hybridMultilevel"/>
    <w:tmpl w:val="21FE8BE4"/>
    <w:lvl w:ilvl="0" w:tplc="0B1800D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86C481C"/>
    <w:multiLevelType w:val="hybridMultilevel"/>
    <w:tmpl w:val="3E92FB90"/>
    <w:lvl w:ilvl="0" w:tplc="0B1800D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98F6B76"/>
    <w:multiLevelType w:val="hybridMultilevel"/>
    <w:tmpl w:val="D51047C0"/>
    <w:lvl w:ilvl="0" w:tplc="0B1800D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EE402A6"/>
    <w:multiLevelType w:val="hybridMultilevel"/>
    <w:tmpl w:val="AD6CBB60"/>
    <w:lvl w:ilvl="0" w:tplc="0B1800D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0652FBA"/>
    <w:multiLevelType w:val="hybridMultilevel"/>
    <w:tmpl w:val="76E0D86C"/>
    <w:lvl w:ilvl="0" w:tplc="0B1800D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1AA4B36"/>
    <w:multiLevelType w:val="hybridMultilevel"/>
    <w:tmpl w:val="505409A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73E6A68"/>
    <w:multiLevelType w:val="multilevel"/>
    <w:tmpl w:val="C3CE5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A2E08F9"/>
    <w:multiLevelType w:val="hybridMultilevel"/>
    <w:tmpl w:val="D7A8D854"/>
    <w:lvl w:ilvl="0" w:tplc="0B1800D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CEF3778"/>
    <w:multiLevelType w:val="hybridMultilevel"/>
    <w:tmpl w:val="8286BF9E"/>
    <w:lvl w:ilvl="0" w:tplc="0B1800D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7974831">
    <w:abstractNumId w:val="42"/>
  </w:num>
  <w:num w:numId="2" w16cid:durableId="409276956">
    <w:abstractNumId w:val="41"/>
  </w:num>
  <w:num w:numId="3" w16cid:durableId="1778713233">
    <w:abstractNumId w:val="20"/>
  </w:num>
  <w:num w:numId="4" w16cid:durableId="673801291">
    <w:abstractNumId w:val="2"/>
  </w:num>
  <w:num w:numId="5" w16cid:durableId="1309628891">
    <w:abstractNumId w:val="4"/>
  </w:num>
  <w:num w:numId="6" w16cid:durableId="1897232563">
    <w:abstractNumId w:val="30"/>
  </w:num>
  <w:num w:numId="7" w16cid:durableId="345599796">
    <w:abstractNumId w:val="28"/>
  </w:num>
  <w:num w:numId="8" w16cid:durableId="624967607">
    <w:abstractNumId w:val="23"/>
  </w:num>
  <w:num w:numId="9" w16cid:durableId="2043163723">
    <w:abstractNumId w:val="39"/>
  </w:num>
  <w:num w:numId="10" w16cid:durableId="1821653735">
    <w:abstractNumId w:val="3"/>
  </w:num>
  <w:num w:numId="11" w16cid:durableId="1340035636">
    <w:abstractNumId w:val="48"/>
  </w:num>
  <w:num w:numId="12" w16cid:durableId="721944629">
    <w:abstractNumId w:val="12"/>
  </w:num>
  <w:num w:numId="13" w16cid:durableId="1559394539">
    <w:abstractNumId w:val="0"/>
  </w:num>
  <w:num w:numId="14" w16cid:durableId="987321995">
    <w:abstractNumId w:val="49"/>
  </w:num>
  <w:num w:numId="15" w16cid:durableId="1495294726">
    <w:abstractNumId w:val="31"/>
  </w:num>
  <w:num w:numId="16" w16cid:durableId="205022896">
    <w:abstractNumId w:val="24"/>
  </w:num>
  <w:num w:numId="17" w16cid:durableId="178473736">
    <w:abstractNumId w:val="17"/>
  </w:num>
  <w:num w:numId="18" w16cid:durableId="2006206736">
    <w:abstractNumId w:val="7"/>
  </w:num>
  <w:num w:numId="19" w16cid:durableId="1442728199">
    <w:abstractNumId w:val="13"/>
  </w:num>
  <w:num w:numId="20" w16cid:durableId="34624021">
    <w:abstractNumId w:val="33"/>
  </w:num>
  <w:num w:numId="21" w16cid:durableId="1227496246">
    <w:abstractNumId w:val="26"/>
  </w:num>
  <w:num w:numId="22" w16cid:durableId="1706833369">
    <w:abstractNumId w:val="44"/>
  </w:num>
  <w:num w:numId="23" w16cid:durableId="572857064">
    <w:abstractNumId w:val="43"/>
  </w:num>
  <w:num w:numId="24" w16cid:durableId="1920823993">
    <w:abstractNumId w:val="35"/>
  </w:num>
  <w:num w:numId="25" w16cid:durableId="190383502">
    <w:abstractNumId w:val="29"/>
  </w:num>
  <w:num w:numId="26" w16cid:durableId="238951196">
    <w:abstractNumId w:val="6"/>
  </w:num>
  <w:num w:numId="27" w16cid:durableId="140659621">
    <w:abstractNumId w:val="32"/>
  </w:num>
  <w:num w:numId="28" w16cid:durableId="54357266">
    <w:abstractNumId w:val="40"/>
  </w:num>
  <w:num w:numId="29" w16cid:durableId="1311133984">
    <w:abstractNumId w:val="15"/>
  </w:num>
  <w:num w:numId="30" w16cid:durableId="603266705">
    <w:abstractNumId w:val="18"/>
  </w:num>
  <w:num w:numId="31" w16cid:durableId="1238831145">
    <w:abstractNumId w:val="22"/>
  </w:num>
  <w:num w:numId="32" w16cid:durableId="826046084">
    <w:abstractNumId w:val="51"/>
  </w:num>
  <w:num w:numId="33" w16cid:durableId="1095438709">
    <w:abstractNumId w:val="50"/>
  </w:num>
  <w:num w:numId="34" w16cid:durableId="1353534717">
    <w:abstractNumId w:val="9"/>
  </w:num>
  <w:num w:numId="35" w16cid:durableId="832601611">
    <w:abstractNumId w:val="38"/>
  </w:num>
  <w:num w:numId="36" w16cid:durableId="1829707479">
    <w:abstractNumId w:val="37"/>
  </w:num>
  <w:num w:numId="37" w16cid:durableId="1109857274">
    <w:abstractNumId w:val="47"/>
  </w:num>
  <w:num w:numId="38" w16cid:durableId="2022078186">
    <w:abstractNumId w:val="16"/>
  </w:num>
  <w:num w:numId="39" w16cid:durableId="124079283">
    <w:abstractNumId w:val="10"/>
  </w:num>
  <w:num w:numId="40" w16cid:durableId="1398743368">
    <w:abstractNumId w:val="21"/>
  </w:num>
  <w:num w:numId="41" w16cid:durableId="413285687">
    <w:abstractNumId w:val="25"/>
  </w:num>
  <w:num w:numId="42" w16cid:durableId="475726344">
    <w:abstractNumId w:val="36"/>
  </w:num>
  <w:num w:numId="43" w16cid:durableId="240140860">
    <w:abstractNumId w:val="46"/>
  </w:num>
  <w:num w:numId="44" w16cid:durableId="1307012822">
    <w:abstractNumId w:val="1"/>
  </w:num>
  <w:num w:numId="45" w16cid:durableId="177933202">
    <w:abstractNumId w:val="45"/>
  </w:num>
  <w:num w:numId="46" w16cid:durableId="1650211069">
    <w:abstractNumId w:val="14"/>
  </w:num>
  <w:num w:numId="47" w16cid:durableId="108165026">
    <w:abstractNumId w:val="11"/>
  </w:num>
  <w:num w:numId="48" w16cid:durableId="1049693364">
    <w:abstractNumId w:val="5"/>
  </w:num>
  <w:num w:numId="49" w16cid:durableId="2064794268">
    <w:abstractNumId w:val="19"/>
  </w:num>
  <w:num w:numId="50" w16cid:durableId="1839542411">
    <w:abstractNumId w:val="8"/>
  </w:num>
  <w:num w:numId="51" w16cid:durableId="1860436139">
    <w:abstractNumId w:val="27"/>
  </w:num>
  <w:num w:numId="52" w16cid:durableId="722825614">
    <w:abstractNumId w:val="34"/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defaultTabStop w:val="709"/>
  <w:autoHyphenation/>
  <w:hyphenationZone w:val="284"/>
  <w:doNotHyphenateCaps/>
  <w:drawingGridHorizontalSpacing w:val="90"/>
  <w:displayHorizontalDrawingGridEvery w:val="2"/>
  <w:displayVerticalDrawingGridEvery w:val="2"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14B"/>
    <w:rsid w:val="000010A2"/>
    <w:rsid w:val="000012AD"/>
    <w:rsid w:val="00001944"/>
    <w:rsid w:val="00001C97"/>
    <w:rsid w:val="00001DA9"/>
    <w:rsid w:val="00001EFD"/>
    <w:rsid w:val="000027F1"/>
    <w:rsid w:val="00002EFF"/>
    <w:rsid w:val="0000339B"/>
    <w:rsid w:val="00003447"/>
    <w:rsid w:val="0000348C"/>
    <w:rsid w:val="00003609"/>
    <w:rsid w:val="000038FD"/>
    <w:rsid w:val="00003917"/>
    <w:rsid w:val="00003C21"/>
    <w:rsid w:val="00004D09"/>
    <w:rsid w:val="000052B9"/>
    <w:rsid w:val="0000543F"/>
    <w:rsid w:val="00005A86"/>
    <w:rsid w:val="00005C95"/>
    <w:rsid w:val="00005D84"/>
    <w:rsid w:val="000068C9"/>
    <w:rsid w:val="00006C94"/>
    <w:rsid w:val="000108D0"/>
    <w:rsid w:val="00010BDD"/>
    <w:rsid w:val="00010DA3"/>
    <w:rsid w:val="000113BA"/>
    <w:rsid w:val="0001181A"/>
    <w:rsid w:val="00012A07"/>
    <w:rsid w:val="00014ABE"/>
    <w:rsid w:val="00014AD9"/>
    <w:rsid w:val="0001561F"/>
    <w:rsid w:val="00015A90"/>
    <w:rsid w:val="00015BA1"/>
    <w:rsid w:val="00016D54"/>
    <w:rsid w:val="00017812"/>
    <w:rsid w:val="0001799C"/>
    <w:rsid w:val="0002057F"/>
    <w:rsid w:val="00020DA1"/>
    <w:rsid w:val="0002103E"/>
    <w:rsid w:val="0002146C"/>
    <w:rsid w:val="00021ACC"/>
    <w:rsid w:val="00021BA8"/>
    <w:rsid w:val="00022982"/>
    <w:rsid w:val="00022AB2"/>
    <w:rsid w:val="00022CE8"/>
    <w:rsid w:val="00023012"/>
    <w:rsid w:val="00024523"/>
    <w:rsid w:val="0002453C"/>
    <w:rsid w:val="0002532C"/>
    <w:rsid w:val="000254B9"/>
    <w:rsid w:val="00025965"/>
    <w:rsid w:val="00025C0B"/>
    <w:rsid w:val="00025F32"/>
    <w:rsid w:val="00026A51"/>
    <w:rsid w:val="000272B7"/>
    <w:rsid w:val="00027818"/>
    <w:rsid w:val="00027B09"/>
    <w:rsid w:val="0003025F"/>
    <w:rsid w:val="000304DC"/>
    <w:rsid w:val="000318AD"/>
    <w:rsid w:val="00031C53"/>
    <w:rsid w:val="00031D14"/>
    <w:rsid w:val="0003395C"/>
    <w:rsid w:val="00033F0E"/>
    <w:rsid w:val="00034045"/>
    <w:rsid w:val="00034AE9"/>
    <w:rsid w:val="00034C05"/>
    <w:rsid w:val="000352BF"/>
    <w:rsid w:val="0003617D"/>
    <w:rsid w:val="00036A31"/>
    <w:rsid w:val="00036F85"/>
    <w:rsid w:val="000376C7"/>
    <w:rsid w:val="0004073B"/>
    <w:rsid w:val="00040CCB"/>
    <w:rsid w:val="00040F11"/>
    <w:rsid w:val="000414A0"/>
    <w:rsid w:val="00041A88"/>
    <w:rsid w:val="00041B69"/>
    <w:rsid w:val="00041F6C"/>
    <w:rsid w:val="00041FF7"/>
    <w:rsid w:val="000427B8"/>
    <w:rsid w:val="000430D6"/>
    <w:rsid w:val="000433DD"/>
    <w:rsid w:val="00044005"/>
    <w:rsid w:val="00046CDA"/>
    <w:rsid w:val="000476BA"/>
    <w:rsid w:val="00047C78"/>
    <w:rsid w:val="00050BF4"/>
    <w:rsid w:val="00050F8C"/>
    <w:rsid w:val="0005123E"/>
    <w:rsid w:val="0005124F"/>
    <w:rsid w:val="000514B5"/>
    <w:rsid w:val="0005170C"/>
    <w:rsid w:val="000517EE"/>
    <w:rsid w:val="0005232B"/>
    <w:rsid w:val="00052DA3"/>
    <w:rsid w:val="00052FA4"/>
    <w:rsid w:val="00053093"/>
    <w:rsid w:val="00053649"/>
    <w:rsid w:val="00053A64"/>
    <w:rsid w:val="0005402F"/>
    <w:rsid w:val="0005414E"/>
    <w:rsid w:val="00054169"/>
    <w:rsid w:val="000547F9"/>
    <w:rsid w:val="000557A3"/>
    <w:rsid w:val="00056D86"/>
    <w:rsid w:val="000579EB"/>
    <w:rsid w:val="00057A99"/>
    <w:rsid w:val="000605FD"/>
    <w:rsid w:val="00061C9F"/>
    <w:rsid w:val="00063952"/>
    <w:rsid w:val="000641E1"/>
    <w:rsid w:val="00064244"/>
    <w:rsid w:val="00064B2B"/>
    <w:rsid w:val="00065F59"/>
    <w:rsid w:val="00066196"/>
    <w:rsid w:val="00066838"/>
    <w:rsid w:val="00066F56"/>
    <w:rsid w:val="00067242"/>
    <w:rsid w:val="00072BC3"/>
    <w:rsid w:val="00072D00"/>
    <w:rsid w:val="00073104"/>
    <w:rsid w:val="00073974"/>
    <w:rsid w:val="000742A7"/>
    <w:rsid w:val="0007594E"/>
    <w:rsid w:val="00077F17"/>
    <w:rsid w:val="00080936"/>
    <w:rsid w:val="00083BB3"/>
    <w:rsid w:val="0008452B"/>
    <w:rsid w:val="00084AF4"/>
    <w:rsid w:val="00084C7D"/>
    <w:rsid w:val="00085348"/>
    <w:rsid w:val="000853D9"/>
    <w:rsid w:val="00085B6E"/>
    <w:rsid w:val="00085CAF"/>
    <w:rsid w:val="00085F0B"/>
    <w:rsid w:val="0008617D"/>
    <w:rsid w:val="000865E6"/>
    <w:rsid w:val="00086F37"/>
    <w:rsid w:val="0008730F"/>
    <w:rsid w:val="00087993"/>
    <w:rsid w:val="00087AF0"/>
    <w:rsid w:val="00090041"/>
    <w:rsid w:val="00090D12"/>
    <w:rsid w:val="00091007"/>
    <w:rsid w:val="0009245C"/>
    <w:rsid w:val="0009300E"/>
    <w:rsid w:val="00093441"/>
    <w:rsid w:val="00093C5B"/>
    <w:rsid w:val="00093E0D"/>
    <w:rsid w:val="0009489C"/>
    <w:rsid w:val="00094914"/>
    <w:rsid w:val="000950A2"/>
    <w:rsid w:val="00095392"/>
    <w:rsid w:val="00095459"/>
    <w:rsid w:val="00095E74"/>
    <w:rsid w:val="000965A0"/>
    <w:rsid w:val="00096CE4"/>
    <w:rsid w:val="00096D57"/>
    <w:rsid w:val="000978B6"/>
    <w:rsid w:val="000979C3"/>
    <w:rsid w:val="00097FFC"/>
    <w:rsid w:val="000A0376"/>
    <w:rsid w:val="000A1114"/>
    <w:rsid w:val="000A11B0"/>
    <w:rsid w:val="000A1549"/>
    <w:rsid w:val="000A2625"/>
    <w:rsid w:val="000A2D10"/>
    <w:rsid w:val="000A3B68"/>
    <w:rsid w:val="000A3C9C"/>
    <w:rsid w:val="000A40B5"/>
    <w:rsid w:val="000A41D8"/>
    <w:rsid w:val="000A4585"/>
    <w:rsid w:val="000A470A"/>
    <w:rsid w:val="000A4E4E"/>
    <w:rsid w:val="000A5585"/>
    <w:rsid w:val="000A61DA"/>
    <w:rsid w:val="000A7357"/>
    <w:rsid w:val="000A738D"/>
    <w:rsid w:val="000A759A"/>
    <w:rsid w:val="000B1588"/>
    <w:rsid w:val="000B168B"/>
    <w:rsid w:val="000B1CFD"/>
    <w:rsid w:val="000B2726"/>
    <w:rsid w:val="000B2BDF"/>
    <w:rsid w:val="000B2FF3"/>
    <w:rsid w:val="000B3472"/>
    <w:rsid w:val="000B4272"/>
    <w:rsid w:val="000B52AA"/>
    <w:rsid w:val="000B5A21"/>
    <w:rsid w:val="000B5A52"/>
    <w:rsid w:val="000B5C7B"/>
    <w:rsid w:val="000B6718"/>
    <w:rsid w:val="000B6EB4"/>
    <w:rsid w:val="000B7794"/>
    <w:rsid w:val="000B781D"/>
    <w:rsid w:val="000B7E86"/>
    <w:rsid w:val="000C08FA"/>
    <w:rsid w:val="000C0AA6"/>
    <w:rsid w:val="000C1042"/>
    <w:rsid w:val="000C119C"/>
    <w:rsid w:val="000C21C2"/>
    <w:rsid w:val="000C244A"/>
    <w:rsid w:val="000C27EB"/>
    <w:rsid w:val="000C3B2C"/>
    <w:rsid w:val="000C4703"/>
    <w:rsid w:val="000C495F"/>
    <w:rsid w:val="000C5028"/>
    <w:rsid w:val="000C5485"/>
    <w:rsid w:val="000C59D2"/>
    <w:rsid w:val="000C5A87"/>
    <w:rsid w:val="000C675C"/>
    <w:rsid w:val="000C6801"/>
    <w:rsid w:val="000C698E"/>
    <w:rsid w:val="000C7870"/>
    <w:rsid w:val="000D05B5"/>
    <w:rsid w:val="000D05B7"/>
    <w:rsid w:val="000D14D9"/>
    <w:rsid w:val="000D1AB1"/>
    <w:rsid w:val="000D20A5"/>
    <w:rsid w:val="000D2494"/>
    <w:rsid w:val="000D2E4D"/>
    <w:rsid w:val="000D30DC"/>
    <w:rsid w:val="000D3510"/>
    <w:rsid w:val="000D3C89"/>
    <w:rsid w:val="000D5A6A"/>
    <w:rsid w:val="000D5DA6"/>
    <w:rsid w:val="000D5F65"/>
    <w:rsid w:val="000D70FA"/>
    <w:rsid w:val="000D787E"/>
    <w:rsid w:val="000D79A4"/>
    <w:rsid w:val="000D7B62"/>
    <w:rsid w:val="000E02C3"/>
    <w:rsid w:val="000E03A2"/>
    <w:rsid w:val="000E0D51"/>
    <w:rsid w:val="000E1372"/>
    <w:rsid w:val="000E1953"/>
    <w:rsid w:val="000E1DB8"/>
    <w:rsid w:val="000E1F31"/>
    <w:rsid w:val="000E285E"/>
    <w:rsid w:val="000E45E3"/>
    <w:rsid w:val="000E5050"/>
    <w:rsid w:val="000E5190"/>
    <w:rsid w:val="000E53C9"/>
    <w:rsid w:val="000E5A40"/>
    <w:rsid w:val="000E5D02"/>
    <w:rsid w:val="000E6213"/>
    <w:rsid w:val="000E651C"/>
    <w:rsid w:val="000E7141"/>
    <w:rsid w:val="000E739C"/>
    <w:rsid w:val="000E7A51"/>
    <w:rsid w:val="000E7D70"/>
    <w:rsid w:val="000F007C"/>
    <w:rsid w:val="000F0606"/>
    <w:rsid w:val="000F077F"/>
    <w:rsid w:val="000F0D00"/>
    <w:rsid w:val="000F1092"/>
    <w:rsid w:val="000F10D7"/>
    <w:rsid w:val="000F134D"/>
    <w:rsid w:val="000F1D0A"/>
    <w:rsid w:val="000F4005"/>
    <w:rsid w:val="000F565F"/>
    <w:rsid w:val="000F6FB9"/>
    <w:rsid w:val="000F70B0"/>
    <w:rsid w:val="00101B8F"/>
    <w:rsid w:val="001021A0"/>
    <w:rsid w:val="001030D6"/>
    <w:rsid w:val="00104122"/>
    <w:rsid w:val="00105131"/>
    <w:rsid w:val="00105B12"/>
    <w:rsid w:val="00106F87"/>
    <w:rsid w:val="001074B5"/>
    <w:rsid w:val="00110AB1"/>
    <w:rsid w:val="00110DE8"/>
    <w:rsid w:val="00110F25"/>
    <w:rsid w:val="00111F45"/>
    <w:rsid w:val="0011222A"/>
    <w:rsid w:val="00112910"/>
    <w:rsid w:val="00112A06"/>
    <w:rsid w:val="00113D36"/>
    <w:rsid w:val="00113E10"/>
    <w:rsid w:val="00114086"/>
    <w:rsid w:val="00114F4C"/>
    <w:rsid w:val="0011518C"/>
    <w:rsid w:val="0011604E"/>
    <w:rsid w:val="0011607C"/>
    <w:rsid w:val="00117174"/>
    <w:rsid w:val="00120543"/>
    <w:rsid w:val="00121475"/>
    <w:rsid w:val="00121540"/>
    <w:rsid w:val="00121B3E"/>
    <w:rsid w:val="00121E95"/>
    <w:rsid w:val="00121F25"/>
    <w:rsid w:val="0012269B"/>
    <w:rsid w:val="001231D5"/>
    <w:rsid w:val="0012429E"/>
    <w:rsid w:val="00124BCE"/>
    <w:rsid w:val="001300B2"/>
    <w:rsid w:val="00130104"/>
    <w:rsid w:val="0013168A"/>
    <w:rsid w:val="00132200"/>
    <w:rsid w:val="0013249F"/>
    <w:rsid w:val="001329CB"/>
    <w:rsid w:val="00132A03"/>
    <w:rsid w:val="00132E1F"/>
    <w:rsid w:val="00132F43"/>
    <w:rsid w:val="001332E8"/>
    <w:rsid w:val="0013389B"/>
    <w:rsid w:val="0013429A"/>
    <w:rsid w:val="00134A5E"/>
    <w:rsid w:val="00134F99"/>
    <w:rsid w:val="001359BC"/>
    <w:rsid w:val="001359DE"/>
    <w:rsid w:val="001365C4"/>
    <w:rsid w:val="001367FC"/>
    <w:rsid w:val="001369DE"/>
    <w:rsid w:val="00136D76"/>
    <w:rsid w:val="00136D89"/>
    <w:rsid w:val="001372A0"/>
    <w:rsid w:val="00137F8C"/>
    <w:rsid w:val="00140158"/>
    <w:rsid w:val="00140359"/>
    <w:rsid w:val="00140B62"/>
    <w:rsid w:val="00140FF7"/>
    <w:rsid w:val="001411C9"/>
    <w:rsid w:val="001412FE"/>
    <w:rsid w:val="00141E14"/>
    <w:rsid w:val="00142523"/>
    <w:rsid w:val="001429A2"/>
    <w:rsid w:val="00142F48"/>
    <w:rsid w:val="001431C3"/>
    <w:rsid w:val="00143B72"/>
    <w:rsid w:val="001444C8"/>
    <w:rsid w:val="00144E50"/>
    <w:rsid w:val="00144F77"/>
    <w:rsid w:val="001453F8"/>
    <w:rsid w:val="00145672"/>
    <w:rsid w:val="00145E10"/>
    <w:rsid w:val="001460C0"/>
    <w:rsid w:val="00146F88"/>
    <w:rsid w:val="001470C1"/>
    <w:rsid w:val="00150559"/>
    <w:rsid w:val="001505A5"/>
    <w:rsid w:val="00152EA9"/>
    <w:rsid w:val="00154957"/>
    <w:rsid w:val="001550C5"/>
    <w:rsid w:val="00155BF9"/>
    <w:rsid w:val="001564F0"/>
    <w:rsid w:val="00156AEF"/>
    <w:rsid w:val="001570FA"/>
    <w:rsid w:val="001573F8"/>
    <w:rsid w:val="001576BC"/>
    <w:rsid w:val="00157C74"/>
    <w:rsid w:val="0016050C"/>
    <w:rsid w:val="00160C21"/>
    <w:rsid w:val="001615CA"/>
    <w:rsid w:val="001638D9"/>
    <w:rsid w:val="00164105"/>
    <w:rsid w:val="00164734"/>
    <w:rsid w:val="001647A6"/>
    <w:rsid w:val="0016531C"/>
    <w:rsid w:val="001653F8"/>
    <w:rsid w:val="001657E5"/>
    <w:rsid w:val="00165EEE"/>
    <w:rsid w:val="00166A6D"/>
    <w:rsid w:val="0016710B"/>
    <w:rsid w:val="001676DF"/>
    <w:rsid w:val="00167D21"/>
    <w:rsid w:val="00170070"/>
    <w:rsid w:val="0017019F"/>
    <w:rsid w:val="0017029A"/>
    <w:rsid w:val="00170437"/>
    <w:rsid w:val="00170447"/>
    <w:rsid w:val="0017092A"/>
    <w:rsid w:val="00171705"/>
    <w:rsid w:val="0017199F"/>
    <w:rsid w:val="00172052"/>
    <w:rsid w:val="0017229C"/>
    <w:rsid w:val="00172B05"/>
    <w:rsid w:val="00173573"/>
    <w:rsid w:val="00173866"/>
    <w:rsid w:val="00173AB3"/>
    <w:rsid w:val="00173E3E"/>
    <w:rsid w:val="00174FB6"/>
    <w:rsid w:val="0017512E"/>
    <w:rsid w:val="00175A99"/>
    <w:rsid w:val="00175FC4"/>
    <w:rsid w:val="00176567"/>
    <w:rsid w:val="001765BE"/>
    <w:rsid w:val="00177123"/>
    <w:rsid w:val="00177700"/>
    <w:rsid w:val="00180E8C"/>
    <w:rsid w:val="001818A9"/>
    <w:rsid w:val="00181B75"/>
    <w:rsid w:val="00181D78"/>
    <w:rsid w:val="00181F62"/>
    <w:rsid w:val="0018212B"/>
    <w:rsid w:val="00182E28"/>
    <w:rsid w:val="00182FDC"/>
    <w:rsid w:val="001833EC"/>
    <w:rsid w:val="001835D0"/>
    <w:rsid w:val="001838CF"/>
    <w:rsid w:val="0018415E"/>
    <w:rsid w:val="00184B22"/>
    <w:rsid w:val="00186B1C"/>
    <w:rsid w:val="0018706C"/>
    <w:rsid w:val="00187562"/>
    <w:rsid w:val="0018792E"/>
    <w:rsid w:val="00187BB2"/>
    <w:rsid w:val="001900C1"/>
    <w:rsid w:val="00190138"/>
    <w:rsid w:val="00190535"/>
    <w:rsid w:val="00190C0D"/>
    <w:rsid w:val="00190EEB"/>
    <w:rsid w:val="00192D27"/>
    <w:rsid w:val="00192F79"/>
    <w:rsid w:val="00193C51"/>
    <w:rsid w:val="00193F86"/>
    <w:rsid w:val="00194710"/>
    <w:rsid w:val="0019486A"/>
    <w:rsid w:val="00194DCD"/>
    <w:rsid w:val="00195B0E"/>
    <w:rsid w:val="00196025"/>
    <w:rsid w:val="00196674"/>
    <w:rsid w:val="00196B52"/>
    <w:rsid w:val="001975AE"/>
    <w:rsid w:val="00197631"/>
    <w:rsid w:val="00197759"/>
    <w:rsid w:val="001A0506"/>
    <w:rsid w:val="001A1054"/>
    <w:rsid w:val="001A3125"/>
    <w:rsid w:val="001A3634"/>
    <w:rsid w:val="001A3E0D"/>
    <w:rsid w:val="001A4B33"/>
    <w:rsid w:val="001A4BAE"/>
    <w:rsid w:val="001A61EE"/>
    <w:rsid w:val="001A6254"/>
    <w:rsid w:val="001A626E"/>
    <w:rsid w:val="001A6E6A"/>
    <w:rsid w:val="001A74C0"/>
    <w:rsid w:val="001A78A2"/>
    <w:rsid w:val="001B0DE4"/>
    <w:rsid w:val="001B110B"/>
    <w:rsid w:val="001B16DC"/>
    <w:rsid w:val="001B1813"/>
    <w:rsid w:val="001B1EBE"/>
    <w:rsid w:val="001B23D1"/>
    <w:rsid w:val="001B27C7"/>
    <w:rsid w:val="001B2D04"/>
    <w:rsid w:val="001B3127"/>
    <w:rsid w:val="001B3274"/>
    <w:rsid w:val="001B382F"/>
    <w:rsid w:val="001B5E19"/>
    <w:rsid w:val="001B62F6"/>
    <w:rsid w:val="001B6783"/>
    <w:rsid w:val="001B6B88"/>
    <w:rsid w:val="001B6C69"/>
    <w:rsid w:val="001B7435"/>
    <w:rsid w:val="001B77CB"/>
    <w:rsid w:val="001B7B2E"/>
    <w:rsid w:val="001C0045"/>
    <w:rsid w:val="001C02A8"/>
    <w:rsid w:val="001C10ED"/>
    <w:rsid w:val="001C1507"/>
    <w:rsid w:val="001C23F5"/>
    <w:rsid w:val="001C28A9"/>
    <w:rsid w:val="001C2EEF"/>
    <w:rsid w:val="001C2FA5"/>
    <w:rsid w:val="001C36C3"/>
    <w:rsid w:val="001C4634"/>
    <w:rsid w:val="001C4659"/>
    <w:rsid w:val="001C4DD3"/>
    <w:rsid w:val="001C54EF"/>
    <w:rsid w:val="001C5684"/>
    <w:rsid w:val="001C6681"/>
    <w:rsid w:val="001C66E9"/>
    <w:rsid w:val="001C6A65"/>
    <w:rsid w:val="001C6BCB"/>
    <w:rsid w:val="001C7DFF"/>
    <w:rsid w:val="001D0836"/>
    <w:rsid w:val="001D0B3E"/>
    <w:rsid w:val="001D118C"/>
    <w:rsid w:val="001D1D57"/>
    <w:rsid w:val="001D20AD"/>
    <w:rsid w:val="001D36A2"/>
    <w:rsid w:val="001D38B1"/>
    <w:rsid w:val="001D3B23"/>
    <w:rsid w:val="001D3CBD"/>
    <w:rsid w:val="001D4C80"/>
    <w:rsid w:val="001D4DAE"/>
    <w:rsid w:val="001D5AC9"/>
    <w:rsid w:val="001D6075"/>
    <w:rsid w:val="001D61B1"/>
    <w:rsid w:val="001D630E"/>
    <w:rsid w:val="001E145F"/>
    <w:rsid w:val="001E156E"/>
    <w:rsid w:val="001E16B0"/>
    <w:rsid w:val="001E17EB"/>
    <w:rsid w:val="001E31E0"/>
    <w:rsid w:val="001E3F0E"/>
    <w:rsid w:val="001E4094"/>
    <w:rsid w:val="001E4816"/>
    <w:rsid w:val="001E5094"/>
    <w:rsid w:val="001E591D"/>
    <w:rsid w:val="001E61E2"/>
    <w:rsid w:val="001E6846"/>
    <w:rsid w:val="001E690A"/>
    <w:rsid w:val="001E79E2"/>
    <w:rsid w:val="001E7D4C"/>
    <w:rsid w:val="001F03C6"/>
    <w:rsid w:val="001F113B"/>
    <w:rsid w:val="001F13AC"/>
    <w:rsid w:val="001F2C0D"/>
    <w:rsid w:val="001F2E17"/>
    <w:rsid w:val="001F3E9E"/>
    <w:rsid w:val="001F4C3B"/>
    <w:rsid w:val="001F5699"/>
    <w:rsid w:val="001F595B"/>
    <w:rsid w:val="001F5C78"/>
    <w:rsid w:val="001F6BDF"/>
    <w:rsid w:val="001F787D"/>
    <w:rsid w:val="0020009E"/>
    <w:rsid w:val="002003E9"/>
    <w:rsid w:val="00200438"/>
    <w:rsid w:val="002011C6"/>
    <w:rsid w:val="00201286"/>
    <w:rsid w:val="00201633"/>
    <w:rsid w:val="00201D8A"/>
    <w:rsid w:val="0020242D"/>
    <w:rsid w:val="00202DD1"/>
    <w:rsid w:val="00203628"/>
    <w:rsid w:val="00203B8D"/>
    <w:rsid w:val="00204289"/>
    <w:rsid w:val="002045C3"/>
    <w:rsid w:val="0020463C"/>
    <w:rsid w:val="00204EB7"/>
    <w:rsid w:val="002050B9"/>
    <w:rsid w:val="00205888"/>
    <w:rsid w:val="00206636"/>
    <w:rsid w:val="0020670C"/>
    <w:rsid w:val="002070DD"/>
    <w:rsid w:val="0020749D"/>
    <w:rsid w:val="00207BF9"/>
    <w:rsid w:val="00211120"/>
    <w:rsid w:val="0021136C"/>
    <w:rsid w:val="00211CB0"/>
    <w:rsid w:val="0021250C"/>
    <w:rsid w:val="002126B1"/>
    <w:rsid w:val="00213E07"/>
    <w:rsid w:val="00213ED1"/>
    <w:rsid w:val="002145E8"/>
    <w:rsid w:val="0021477B"/>
    <w:rsid w:val="002155E6"/>
    <w:rsid w:val="00215EA4"/>
    <w:rsid w:val="00216B8E"/>
    <w:rsid w:val="00217007"/>
    <w:rsid w:val="00217302"/>
    <w:rsid w:val="00217B64"/>
    <w:rsid w:val="00217C33"/>
    <w:rsid w:val="00220DD1"/>
    <w:rsid w:val="00221607"/>
    <w:rsid w:val="00221A88"/>
    <w:rsid w:val="00221D99"/>
    <w:rsid w:val="00222164"/>
    <w:rsid w:val="002221F7"/>
    <w:rsid w:val="00223AFC"/>
    <w:rsid w:val="00223EEE"/>
    <w:rsid w:val="0022401A"/>
    <w:rsid w:val="002250E2"/>
    <w:rsid w:val="00225927"/>
    <w:rsid w:val="00225FF7"/>
    <w:rsid w:val="002310A5"/>
    <w:rsid w:val="0023124A"/>
    <w:rsid w:val="002319CA"/>
    <w:rsid w:val="0023255B"/>
    <w:rsid w:val="00232BCF"/>
    <w:rsid w:val="002345B9"/>
    <w:rsid w:val="00234B3D"/>
    <w:rsid w:val="00235482"/>
    <w:rsid w:val="00235728"/>
    <w:rsid w:val="00235986"/>
    <w:rsid w:val="00235BCF"/>
    <w:rsid w:val="00236B83"/>
    <w:rsid w:val="00236FC4"/>
    <w:rsid w:val="00237179"/>
    <w:rsid w:val="002373FF"/>
    <w:rsid w:val="002406E0"/>
    <w:rsid w:val="002407FC"/>
    <w:rsid w:val="00240BE6"/>
    <w:rsid w:val="0024131F"/>
    <w:rsid w:val="002420D2"/>
    <w:rsid w:val="0024216B"/>
    <w:rsid w:val="00242DBB"/>
    <w:rsid w:val="00243274"/>
    <w:rsid w:val="0024448B"/>
    <w:rsid w:val="00244547"/>
    <w:rsid w:val="002445BA"/>
    <w:rsid w:val="002445C3"/>
    <w:rsid w:val="00244848"/>
    <w:rsid w:val="002463DF"/>
    <w:rsid w:val="002463F0"/>
    <w:rsid w:val="00246859"/>
    <w:rsid w:val="00246E24"/>
    <w:rsid w:val="00246FDE"/>
    <w:rsid w:val="00247584"/>
    <w:rsid w:val="00250B01"/>
    <w:rsid w:val="00251095"/>
    <w:rsid w:val="00252EE4"/>
    <w:rsid w:val="0025307B"/>
    <w:rsid w:val="0025379C"/>
    <w:rsid w:val="00253BE9"/>
    <w:rsid w:val="002542FB"/>
    <w:rsid w:val="00254A98"/>
    <w:rsid w:val="00255A17"/>
    <w:rsid w:val="00257105"/>
    <w:rsid w:val="00257245"/>
    <w:rsid w:val="002576B3"/>
    <w:rsid w:val="0026068C"/>
    <w:rsid w:val="00260900"/>
    <w:rsid w:val="00261AEF"/>
    <w:rsid w:val="00262027"/>
    <w:rsid w:val="002622F3"/>
    <w:rsid w:val="00263053"/>
    <w:rsid w:val="002631D0"/>
    <w:rsid w:val="002637F7"/>
    <w:rsid w:val="002637FC"/>
    <w:rsid w:val="002639D0"/>
    <w:rsid w:val="00263DDA"/>
    <w:rsid w:val="00264297"/>
    <w:rsid w:val="0026472E"/>
    <w:rsid w:val="00264EF1"/>
    <w:rsid w:val="00265559"/>
    <w:rsid w:val="00266992"/>
    <w:rsid w:val="00267020"/>
    <w:rsid w:val="00267142"/>
    <w:rsid w:val="002674AD"/>
    <w:rsid w:val="0026769F"/>
    <w:rsid w:val="002679E8"/>
    <w:rsid w:val="00267C6D"/>
    <w:rsid w:val="002700D4"/>
    <w:rsid w:val="00271029"/>
    <w:rsid w:val="002715DD"/>
    <w:rsid w:val="00272BFB"/>
    <w:rsid w:val="0027495F"/>
    <w:rsid w:val="00274A84"/>
    <w:rsid w:val="00275DFB"/>
    <w:rsid w:val="00276692"/>
    <w:rsid w:val="00277556"/>
    <w:rsid w:val="0028027D"/>
    <w:rsid w:val="00280425"/>
    <w:rsid w:val="00280901"/>
    <w:rsid w:val="00280B91"/>
    <w:rsid w:val="0028129E"/>
    <w:rsid w:val="00281CAD"/>
    <w:rsid w:val="002821ED"/>
    <w:rsid w:val="0028268D"/>
    <w:rsid w:val="00282A0F"/>
    <w:rsid w:val="00283384"/>
    <w:rsid w:val="00283981"/>
    <w:rsid w:val="002839A3"/>
    <w:rsid w:val="00284018"/>
    <w:rsid w:val="00284240"/>
    <w:rsid w:val="0028470B"/>
    <w:rsid w:val="002858CE"/>
    <w:rsid w:val="002866D2"/>
    <w:rsid w:val="00286A39"/>
    <w:rsid w:val="00286A41"/>
    <w:rsid w:val="00290762"/>
    <w:rsid w:val="00290B0B"/>
    <w:rsid w:val="00290EF8"/>
    <w:rsid w:val="00292103"/>
    <w:rsid w:val="002929D3"/>
    <w:rsid w:val="0029305A"/>
    <w:rsid w:val="0029356B"/>
    <w:rsid w:val="00294105"/>
    <w:rsid w:val="00294145"/>
    <w:rsid w:val="002941F7"/>
    <w:rsid w:val="0029477C"/>
    <w:rsid w:val="00294BC2"/>
    <w:rsid w:val="00294CF7"/>
    <w:rsid w:val="00294EB5"/>
    <w:rsid w:val="00295B78"/>
    <w:rsid w:val="0029638E"/>
    <w:rsid w:val="00297324"/>
    <w:rsid w:val="00297F11"/>
    <w:rsid w:val="002A0C4A"/>
    <w:rsid w:val="002A11B6"/>
    <w:rsid w:val="002A11E0"/>
    <w:rsid w:val="002A11EC"/>
    <w:rsid w:val="002A137E"/>
    <w:rsid w:val="002A16E9"/>
    <w:rsid w:val="002A2761"/>
    <w:rsid w:val="002A2DA6"/>
    <w:rsid w:val="002A39D3"/>
    <w:rsid w:val="002A4980"/>
    <w:rsid w:val="002A4CF3"/>
    <w:rsid w:val="002A5DF5"/>
    <w:rsid w:val="002A60B8"/>
    <w:rsid w:val="002A60BE"/>
    <w:rsid w:val="002A6303"/>
    <w:rsid w:val="002A6909"/>
    <w:rsid w:val="002A7291"/>
    <w:rsid w:val="002A7491"/>
    <w:rsid w:val="002A77C2"/>
    <w:rsid w:val="002A7A1D"/>
    <w:rsid w:val="002B04DB"/>
    <w:rsid w:val="002B19CC"/>
    <w:rsid w:val="002B2153"/>
    <w:rsid w:val="002B23BC"/>
    <w:rsid w:val="002B29F9"/>
    <w:rsid w:val="002B3B4A"/>
    <w:rsid w:val="002B5660"/>
    <w:rsid w:val="002B5D20"/>
    <w:rsid w:val="002B5D28"/>
    <w:rsid w:val="002B6294"/>
    <w:rsid w:val="002B678E"/>
    <w:rsid w:val="002B6E3B"/>
    <w:rsid w:val="002B701C"/>
    <w:rsid w:val="002C0A78"/>
    <w:rsid w:val="002C119C"/>
    <w:rsid w:val="002C1721"/>
    <w:rsid w:val="002C1738"/>
    <w:rsid w:val="002C1E02"/>
    <w:rsid w:val="002C1EF9"/>
    <w:rsid w:val="002C25EF"/>
    <w:rsid w:val="002C2646"/>
    <w:rsid w:val="002C293B"/>
    <w:rsid w:val="002C3B42"/>
    <w:rsid w:val="002C3EFD"/>
    <w:rsid w:val="002C4E6F"/>
    <w:rsid w:val="002C5AD3"/>
    <w:rsid w:val="002C5FA8"/>
    <w:rsid w:val="002C6335"/>
    <w:rsid w:val="002C64F4"/>
    <w:rsid w:val="002C6791"/>
    <w:rsid w:val="002C68F3"/>
    <w:rsid w:val="002C7758"/>
    <w:rsid w:val="002C7A4D"/>
    <w:rsid w:val="002D0916"/>
    <w:rsid w:val="002D0BA9"/>
    <w:rsid w:val="002D1BE0"/>
    <w:rsid w:val="002D2078"/>
    <w:rsid w:val="002D2F8D"/>
    <w:rsid w:val="002D319A"/>
    <w:rsid w:val="002D33AE"/>
    <w:rsid w:val="002D3430"/>
    <w:rsid w:val="002D4077"/>
    <w:rsid w:val="002D557F"/>
    <w:rsid w:val="002D55A4"/>
    <w:rsid w:val="002D6253"/>
    <w:rsid w:val="002D652B"/>
    <w:rsid w:val="002D6BCE"/>
    <w:rsid w:val="002D77E5"/>
    <w:rsid w:val="002E026B"/>
    <w:rsid w:val="002E0791"/>
    <w:rsid w:val="002E07F2"/>
    <w:rsid w:val="002E0B01"/>
    <w:rsid w:val="002E0B1D"/>
    <w:rsid w:val="002E0CA9"/>
    <w:rsid w:val="002E0FCC"/>
    <w:rsid w:val="002E178A"/>
    <w:rsid w:val="002E1A52"/>
    <w:rsid w:val="002E1A76"/>
    <w:rsid w:val="002E494D"/>
    <w:rsid w:val="002E5482"/>
    <w:rsid w:val="002E6428"/>
    <w:rsid w:val="002E6680"/>
    <w:rsid w:val="002E7B96"/>
    <w:rsid w:val="002F2255"/>
    <w:rsid w:val="002F3068"/>
    <w:rsid w:val="002F34E4"/>
    <w:rsid w:val="002F3E34"/>
    <w:rsid w:val="002F4369"/>
    <w:rsid w:val="002F4897"/>
    <w:rsid w:val="002F4D32"/>
    <w:rsid w:val="002F735C"/>
    <w:rsid w:val="002F746C"/>
    <w:rsid w:val="003004A2"/>
    <w:rsid w:val="0030066F"/>
    <w:rsid w:val="00300CF1"/>
    <w:rsid w:val="003015E1"/>
    <w:rsid w:val="0030182D"/>
    <w:rsid w:val="003019FC"/>
    <w:rsid w:val="00302BE0"/>
    <w:rsid w:val="0030394D"/>
    <w:rsid w:val="00303C27"/>
    <w:rsid w:val="00304CCA"/>
    <w:rsid w:val="003051C3"/>
    <w:rsid w:val="00305923"/>
    <w:rsid w:val="00306298"/>
    <w:rsid w:val="003078A8"/>
    <w:rsid w:val="003104FB"/>
    <w:rsid w:val="00310FBA"/>
    <w:rsid w:val="00311964"/>
    <w:rsid w:val="00312AA5"/>
    <w:rsid w:val="003133BF"/>
    <w:rsid w:val="0031340E"/>
    <w:rsid w:val="00313656"/>
    <w:rsid w:val="00313D72"/>
    <w:rsid w:val="0031428F"/>
    <w:rsid w:val="00314A82"/>
    <w:rsid w:val="00315217"/>
    <w:rsid w:val="00315632"/>
    <w:rsid w:val="00315788"/>
    <w:rsid w:val="00315B99"/>
    <w:rsid w:val="00316209"/>
    <w:rsid w:val="003173F1"/>
    <w:rsid w:val="003175B7"/>
    <w:rsid w:val="00320527"/>
    <w:rsid w:val="00320C8C"/>
    <w:rsid w:val="003216E4"/>
    <w:rsid w:val="003218A3"/>
    <w:rsid w:val="0032218F"/>
    <w:rsid w:val="0032219E"/>
    <w:rsid w:val="00322E47"/>
    <w:rsid w:val="003233E3"/>
    <w:rsid w:val="003234DB"/>
    <w:rsid w:val="003237D6"/>
    <w:rsid w:val="00323A0E"/>
    <w:rsid w:val="00324133"/>
    <w:rsid w:val="00324817"/>
    <w:rsid w:val="00324E27"/>
    <w:rsid w:val="003250E4"/>
    <w:rsid w:val="0032551D"/>
    <w:rsid w:val="00325A37"/>
    <w:rsid w:val="00325AF7"/>
    <w:rsid w:val="00325C6D"/>
    <w:rsid w:val="003265C5"/>
    <w:rsid w:val="00326A9B"/>
    <w:rsid w:val="00326B90"/>
    <w:rsid w:val="00326F25"/>
    <w:rsid w:val="0032772B"/>
    <w:rsid w:val="00327ABF"/>
    <w:rsid w:val="00327C9F"/>
    <w:rsid w:val="00330972"/>
    <w:rsid w:val="00332188"/>
    <w:rsid w:val="003328EA"/>
    <w:rsid w:val="00332BF0"/>
    <w:rsid w:val="00333670"/>
    <w:rsid w:val="003336CA"/>
    <w:rsid w:val="0033378A"/>
    <w:rsid w:val="0033602C"/>
    <w:rsid w:val="00337B94"/>
    <w:rsid w:val="00340818"/>
    <w:rsid w:val="00340999"/>
    <w:rsid w:val="00340CEB"/>
    <w:rsid w:val="003411A4"/>
    <w:rsid w:val="0034195C"/>
    <w:rsid w:val="00342FC3"/>
    <w:rsid w:val="00343AC4"/>
    <w:rsid w:val="003445C9"/>
    <w:rsid w:val="00344F6B"/>
    <w:rsid w:val="00344FC2"/>
    <w:rsid w:val="00345125"/>
    <w:rsid w:val="003458DA"/>
    <w:rsid w:val="003470AC"/>
    <w:rsid w:val="003472D5"/>
    <w:rsid w:val="00347442"/>
    <w:rsid w:val="00347649"/>
    <w:rsid w:val="003476F2"/>
    <w:rsid w:val="00347997"/>
    <w:rsid w:val="00350A17"/>
    <w:rsid w:val="00350A81"/>
    <w:rsid w:val="003515F6"/>
    <w:rsid w:val="003517FB"/>
    <w:rsid w:val="00352197"/>
    <w:rsid w:val="00352A67"/>
    <w:rsid w:val="00353C03"/>
    <w:rsid w:val="00353C1F"/>
    <w:rsid w:val="00354413"/>
    <w:rsid w:val="00355C88"/>
    <w:rsid w:val="00355D16"/>
    <w:rsid w:val="00356135"/>
    <w:rsid w:val="003563B3"/>
    <w:rsid w:val="00356EBF"/>
    <w:rsid w:val="00357350"/>
    <w:rsid w:val="00360BC9"/>
    <w:rsid w:val="00360FF2"/>
    <w:rsid w:val="0036126F"/>
    <w:rsid w:val="003619B5"/>
    <w:rsid w:val="00362FFE"/>
    <w:rsid w:val="0036302B"/>
    <w:rsid w:val="00363436"/>
    <w:rsid w:val="00363445"/>
    <w:rsid w:val="00364683"/>
    <w:rsid w:val="00365391"/>
    <w:rsid w:val="003653BC"/>
    <w:rsid w:val="003654D0"/>
    <w:rsid w:val="0036559D"/>
    <w:rsid w:val="00365638"/>
    <w:rsid w:val="00367303"/>
    <w:rsid w:val="00367AAE"/>
    <w:rsid w:val="00367D28"/>
    <w:rsid w:val="00367E8B"/>
    <w:rsid w:val="003717CD"/>
    <w:rsid w:val="003719FA"/>
    <w:rsid w:val="003720BF"/>
    <w:rsid w:val="00372D6F"/>
    <w:rsid w:val="003746A6"/>
    <w:rsid w:val="003756C6"/>
    <w:rsid w:val="00375BD6"/>
    <w:rsid w:val="00376355"/>
    <w:rsid w:val="00376916"/>
    <w:rsid w:val="00377122"/>
    <w:rsid w:val="0037738F"/>
    <w:rsid w:val="0037768E"/>
    <w:rsid w:val="003776CF"/>
    <w:rsid w:val="00377A5D"/>
    <w:rsid w:val="00377BDF"/>
    <w:rsid w:val="00377F8B"/>
    <w:rsid w:val="00377FBC"/>
    <w:rsid w:val="003802BC"/>
    <w:rsid w:val="00380A33"/>
    <w:rsid w:val="003823B8"/>
    <w:rsid w:val="00382660"/>
    <w:rsid w:val="00382E66"/>
    <w:rsid w:val="00383431"/>
    <w:rsid w:val="00383966"/>
    <w:rsid w:val="00383B18"/>
    <w:rsid w:val="00383CCC"/>
    <w:rsid w:val="00384385"/>
    <w:rsid w:val="0038451C"/>
    <w:rsid w:val="00384791"/>
    <w:rsid w:val="00384E45"/>
    <w:rsid w:val="0038646D"/>
    <w:rsid w:val="00386E76"/>
    <w:rsid w:val="0038746F"/>
    <w:rsid w:val="00390581"/>
    <w:rsid w:val="0039106E"/>
    <w:rsid w:val="00391379"/>
    <w:rsid w:val="0039146A"/>
    <w:rsid w:val="00391EE9"/>
    <w:rsid w:val="0039205C"/>
    <w:rsid w:val="003924F0"/>
    <w:rsid w:val="00392C46"/>
    <w:rsid w:val="00392F26"/>
    <w:rsid w:val="00392FD2"/>
    <w:rsid w:val="0039431E"/>
    <w:rsid w:val="00394B29"/>
    <w:rsid w:val="0039545B"/>
    <w:rsid w:val="00395AA3"/>
    <w:rsid w:val="00395C8E"/>
    <w:rsid w:val="00395F60"/>
    <w:rsid w:val="0039640D"/>
    <w:rsid w:val="0039717A"/>
    <w:rsid w:val="00397939"/>
    <w:rsid w:val="00397EF1"/>
    <w:rsid w:val="003A0054"/>
    <w:rsid w:val="003A01D7"/>
    <w:rsid w:val="003A046C"/>
    <w:rsid w:val="003A12C3"/>
    <w:rsid w:val="003A18F5"/>
    <w:rsid w:val="003A2A1A"/>
    <w:rsid w:val="003A2E84"/>
    <w:rsid w:val="003A3984"/>
    <w:rsid w:val="003A3986"/>
    <w:rsid w:val="003A58CB"/>
    <w:rsid w:val="003A5F07"/>
    <w:rsid w:val="003A6E2A"/>
    <w:rsid w:val="003A75F5"/>
    <w:rsid w:val="003A7D45"/>
    <w:rsid w:val="003B0226"/>
    <w:rsid w:val="003B11BE"/>
    <w:rsid w:val="003B1DD5"/>
    <w:rsid w:val="003B24A2"/>
    <w:rsid w:val="003B277F"/>
    <w:rsid w:val="003B2B1D"/>
    <w:rsid w:val="003B425E"/>
    <w:rsid w:val="003B5484"/>
    <w:rsid w:val="003B6DA7"/>
    <w:rsid w:val="003B6EE7"/>
    <w:rsid w:val="003B7215"/>
    <w:rsid w:val="003B73F4"/>
    <w:rsid w:val="003B7477"/>
    <w:rsid w:val="003C005B"/>
    <w:rsid w:val="003C0803"/>
    <w:rsid w:val="003C0D16"/>
    <w:rsid w:val="003C0F63"/>
    <w:rsid w:val="003C142E"/>
    <w:rsid w:val="003C1497"/>
    <w:rsid w:val="003C16E2"/>
    <w:rsid w:val="003C199F"/>
    <w:rsid w:val="003C1D47"/>
    <w:rsid w:val="003C21B3"/>
    <w:rsid w:val="003C2B27"/>
    <w:rsid w:val="003C3A13"/>
    <w:rsid w:val="003C3CA7"/>
    <w:rsid w:val="003C418C"/>
    <w:rsid w:val="003C6461"/>
    <w:rsid w:val="003C78AA"/>
    <w:rsid w:val="003D0D61"/>
    <w:rsid w:val="003D2A98"/>
    <w:rsid w:val="003D301B"/>
    <w:rsid w:val="003D353D"/>
    <w:rsid w:val="003D379A"/>
    <w:rsid w:val="003D3AB8"/>
    <w:rsid w:val="003D5052"/>
    <w:rsid w:val="003D5CA3"/>
    <w:rsid w:val="003D686F"/>
    <w:rsid w:val="003D7577"/>
    <w:rsid w:val="003E09FD"/>
    <w:rsid w:val="003E279E"/>
    <w:rsid w:val="003E2813"/>
    <w:rsid w:val="003E29E4"/>
    <w:rsid w:val="003E3F10"/>
    <w:rsid w:val="003E432A"/>
    <w:rsid w:val="003E43C9"/>
    <w:rsid w:val="003E4729"/>
    <w:rsid w:val="003E57E9"/>
    <w:rsid w:val="003E5D6A"/>
    <w:rsid w:val="003E5EDF"/>
    <w:rsid w:val="003E6C5B"/>
    <w:rsid w:val="003F014E"/>
    <w:rsid w:val="003F11F4"/>
    <w:rsid w:val="003F1403"/>
    <w:rsid w:val="003F17B5"/>
    <w:rsid w:val="003F24C6"/>
    <w:rsid w:val="003F27C5"/>
    <w:rsid w:val="003F3157"/>
    <w:rsid w:val="003F33A7"/>
    <w:rsid w:val="003F5890"/>
    <w:rsid w:val="003F5DF0"/>
    <w:rsid w:val="003F5F3D"/>
    <w:rsid w:val="003F605F"/>
    <w:rsid w:val="003F774F"/>
    <w:rsid w:val="003F79FD"/>
    <w:rsid w:val="003F7EAA"/>
    <w:rsid w:val="004002B7"/>
    <w:rsid w:val="0040043E"/>
    <w:rsid w:val="0040104A"/>
    <w:rsid w:val="0040114B"/>
    <w:rsid w:val="0040117A"/>
    <w:rsid w:val="004019F0"/>
    <w:rsid w:val="00401AC5"/>
    <w:rsid w:val="00401EB5"/>
    <w:rsid w:val="00401FF0"/>
    <w:rsid w:val="00402AA2"/>
    <w:rsid w:val="004035FA"/>
    <w:rsid w:val="00403867"/>
    <w:rsid w:val="00404435"/>
    <w:rsid w:val="00404B13"/>
    <w:rsid w:val="00404E34"/>
    <w:rsid w:val="00405BC6"/>
    <w:rsid w:val="004069A0"/>
    <w:rsid w:val="004102BD"/>
    <w:rsid w:val="00410418"/>
    <w:rsid w:val="00410FE8"/>
    <w:rsid w:val="00411721"/>
    <w:rsid w:val="0041173D"/>
    <w:rsid w:val="00411E3C"/>
    <w:rsid w:val="004122A9"/>
    <w:rsid w:val="0041306E"/>
    <w:rsid w:val="0041349A"/>
    <w:rsid w:val="004134FE"/>
    <w:rsid w:val="00413B2F"/>
    <w:rsid w:val="0041460B"/>
    <w:rsid w:val="00415941"/>
    <w:rsid w:val="004159FE"/>
    <w:rsid w:val="0041617D"/>
    <w:rsid w:val="00416251"/>
    <w:rsid w:val="00417505"/>
    <w:rsid w:val="00420B7E"/>
    <w:rsid w:val="00421CC8"/>
    <w:rsid w:val="00422197"/>
    <w:rsid w:val="004226D2"/>
    <w:rsid w:val="00423576"/>
    <w:rsid w:val="00424183"/>
    <w:rsid w:val="004241F2"/>
    <w:rsid w:val="00424306"/>
    <w:rsid w:val="00424491"/>
    <w:rsid w:val="00425348"/>
    <w:rsid w:val="00425628"/>
    <w:rsid w:val="0042563D"/>
    <w:rsid w:val="00425EAE"/>
    <w:rsid w:val="00426D4C"/>
    <w:rsid w:val="004276C5"/>
    <w:rsid w:val="00427955"/>
    <w:rsid w:val="00431A93"/>
    <w:rsid w:val="00431D57"/>
    <w:rsid w:val="004322BF"/>
    <w:rsid w:val="004326A5"/>
    <w:rsid w:val="004337C4"/>
    <w:rsid w:val="004349A6"/>
    <w:rsid w:val="00434BB0"/>
    <w:rsid w:val="0043570B"/>
    <w:rsid w:val="0043657C"/>
    <w:rsid w:val="0043660E"/>
    <w:rsid w:val="00436FEA"/>
    <w:rsid w:val="00437CE5"/>
    <w:rsid w:val="004404A6"/>
    <w:rsid w:val="00440894"/>
    <w:rsid w:val="00441BD6"/>
    <w:rsid w:val="00442089"/>
    <w:rsid w:val="004430CE"/>
    <w:rsid w:val="0044311F"/>
    <w:rsid w:val="0044315B"/>
    <w:rsid w:val="004436F8"/>
    <w:rsid w:val="00443DCC"/>
    <w:rsid w:val="0044409B"/>
    <w:rsid w:val="0044494D"/>
    <w:rsid w:val="00444C2A"/>
    <w:rsid w:val="00445C47"/>
    <w:rsid w:val="0044620D"/>
    <w:rsid w:val="00446931"/>
    <w:rsid w:val="0044727C"/>
    <w:rsid w:val="00450927"/>
    <w:rsid w:val="004510B3"/>
    <w:rsid w:val="00451410"/>
    <w:rsid w:val="004516A4"/>
    <w:rsid w:val="004519B3"/>
    <w:rsid w:val="004523A8"/>
    <w:rsid w:val="00452B30"/>
    <w:rsid w:val="00453D2A"/>
    <w:rsid w:val="0045581D"/>
    <w:rsid w:val="00455F7B"/>
    <w:rsid w:val="004564DA"/>
    <w:rsid w:val="00456B7E"/>
    <w:rsid w:val="0045749A"/>
    <w:rsid w:val="00457BC5"/>
    <w:rsid w:val="00457C2B"/>
    <w:rsid w:val="004603EB"/>
    <w:rsid w:val="00460855"/>
    <w:rsid w:val="00460F6B"/>
    <w:rsid w:val="004612DF"/>
    <w:rsid w:val="004619F8"/>
    <w:rsid w:val="00461CCF"/>
    <w:rsid w:val="004620E8"/>
    <w:rsid w:val="004633B5"/>
    <w:rsid w:val="00463746"/>
    <w:rsid w:val="00463C84"/>
    <w:rsid w:val="00464C54"/>
    <w:rsid w:val="00465F7B"/>
    <w:rsid w:val="00467232"/>
    <w:rsid w:val="00467BB6"/>
    <w:rsid w:val="00467C0C"/>
    <w:rsid w:val="00470417"/>
    <w:rsid w:val="004706DE"/>
    <w:rsid w:val="00470916"/>
    <w:rsid w:val="00470A97"/>
    <w:rsid w:val="0047156C"/>
    <w:rsid w:val="00471912"/>
    <w:rsid w:val="00471F20"/>
    <w:rsid w:val="00473056"/>
    <w:rsid w:val="00473188"/>
    <w:rsid w:val="00473548"/>
    <w:rsid w:val="0047395A"/>
    <w:rsid w:val="00473966"/>
    <w:rsid w:val="00473A12"/>
    <w:rsid w:val="00474540"/>
    <w:rsid w:val="00475760"/>
    <w:rsid w:val="004764F4"/>
    <w:rsid w:val="004769F5"/>
    <w:rsid w:val="00476DAC"/>
    <w:rsid w:val="004774F7"/>
    <w:rsid w:val="0047777B"/>
    <w:rsid w:val="004777E7"/>
    <w:rsid w:val="00477E15"/>
    <w:rsid w:val="00477F91"/>
    <w:rsid w:val="00480B17"/>
    <w:rsid w:val="00481A61"/>
    <w:rsid w:val="00481FA5"/>
    <w:rsid w:val="004820ED"/>
    <w:rsid w:val="00482D5A"/>
    <w:rsid w:val="00483AC8"/>
    <w:rsid w:val="00483AF3"/>
    <w:rsid w:val="00484E51"/>
    <w:rsid w:val="00484F95"/>
    <w:rsid w:val="004858B7"/>
    <w:rsid w:val="0048597A"/>
    <w:rsid w:val="00485F34"/>
    <w:rsid w:val="00486F86"/>
    <w:rsid w:val="00487231"/>
    <w:rsid w:val="004901EC"/>
    <w:rsid w:val="0049060E"/>
    <w:rsid w:val="0049076D"/>
    <w:rsid w:val="0049117B"/>
    <w:rsid w:val="00491F22"/>
    <w:rsid w:val="00492BAA"/>
    <w:rsid w:val="00493214"/>
    <w:rsid w:val="00493383"/>
    <w:rsid w:val="004939B9"/>
    <w:rsid w:val="00494ED6"/>
    <w:rsid w:val="004951B7"/>
    <w:rsid w:val="00495D79"/>
    <w:rsid w:val="00496035"/>
    <w:rsid w:val="00496100"/>
    <w:rsid w:val="004972D4"/>
    <w:rsid w:val="004973E4"/>
    <w:rsid w:val="004976A8"/>
    <w:rsid w:val="00497C66"/>
    <w:rsid w:val="004A003D"/>
    <w:rsid w:val="004A0527"/>
    <w:rsid w:val="004A0606"/>
    <w:rsid w:val="004A11F0"/>
    <w:rsid w:val="004A1D5A"/>
    <w:rsid w:val="004A258F"/>
    <w:rsid w:val="004A2783"/>
    <w:rsid w:val="004A43EF"/>
    <w:rsid w:val="004A4E16"/>
    <w:rsid w:val="004A4F42"/>
    <w:rsid w:val="004A5DB4"/>
    <w:rsid w:val="004A7410"/>
    <w:rsid w:val="004A7B22"/>
    <w:rsid w:val="004A7E0F"/>
    <w:rsid w:val="004A7E71"/>
    <w:rsid w:val="004A7F44"/>
    <w:rsid w:val="004B0289"/>
    <w:rsid w:val="004B138D"/>
    <w:rsid w:val="004B17AE"/>
    <w:rsid w:val="004B1F1C"/>
    <w:rsid w:val="004B1FA1"/>
    <w:rsid w:val="004B2553"/>
    <w:rsid w:val="004B2FB3"/>
    <w:rsid w:val="004B31B7"/>
    <w:rsid w:val="004B39C2"/>
    <w:rsid w:val="004B3A53"/>
    <w:rsid w:val="004B42A1"/>
    <w:rsid w:val="004B4D18"/>
    <w:rsid w:val="004B5004"/>
    <w:rsid w:val="004B692C"/>
    <w:rsid w:val="004B7502"/>
    <w:rsid w:val="004B78F3"/>
    <w:rsid w:val="004B7A31"/>
    <w:rsid w:val="004B7AB7"/>
    <w:rsid w:val="004C0498"/>
    <w:rsid w:val="004C1238"/>
    <w:rsid w:val="004C1552"/>
    <w:rsid w:val="004C177B"/>
    <w:rsid w:val="004C251E"/>
    <w:rsid w:val="004C25F6"/>
    <w:rsid w:val="004C262C"/>
    <w:rsid w:val="004C286E"/>
    <w:rsid w:val="004C2AE0"/>
    <w:rsid w:val="004C2BB5"/>
    <w:rsid w:val="004C2CF7"/>
    <w:rsid w:val="004C31DD"/>
    <w:rsid w:val="004C32C1"/>
    <w:rsid w:val="004C33CD"/>
    <w:rsid w:val="004C3844"/>
    <w:rsid w:val="004C407A"/>
    <w:rsid w:val="004C4B6C"/>
    <w:rsid w:val="004C4EB9"/>
    <w:rsid w:val="004C5230"/>
    <w:rsid w:val="004C6681"/>
    <w:rsid w:val="004C7C51"/>
    <w:rsid w:val="004D004D"/>
    <w:rsid w:val="004D0120"/>
    <w:rsid w:val="004D0B36"/>
    <w:rsid w:val="004D26CE"/>
    <w:rsid w:val="004D2F09"/>
    <w:rsid w:val="004D31FB"/>
    <w:rsid w:val="004D350F"/>
    <w:rsid w:val="004D3799"/>
    <w:rsid w:val="004D39DD"/>
    <w:rsid w:val="004D3A9C"/>
    <w:rsid w:val="004D41CC"/>
    <w:rsid w:val="004D44C3"/>
    <w:rsid w:val="004D56AA"/>
    <w:rsid w:val="004D64FD"/>
    <w:rsid w:val="004D6968"/>
    <w:rsid w:val="004D6A28"/>
    <w:rsid w:val="004D7071"/>
    <w:rsid w:val="004D78E6"/>
    <w:rsid w:val="004E0EC9"/>
    <w:rsid w:val="004E0F32"/>
    <w:rsid w:val="004E10D4"/>
    <w:rsid w:val="004E18C5"/>
    <w:rsid w:val="004E1D69"/>
    <w:rsid w:val="004E2123"/>
    <w:rsid w:val="004E26D1"/>
    <w:rsid w:val="004E29F1"/>
    <w:rsid w:val="004E34F9"/>
    <w:rsid w:val="004E35D3"/>
    <w:rsid w:val="004E45AE"/>
    <w:rsid w:val="004E475E"/>
    <w:rsid w:val="004E5A6C"/>
    <w:rsid w:val="004E6006"/>
    <w:rsid w:val="004E6296"/>
    <w:rsid w:val="004E6753"/>
    <w:rsid w:val="004E6B3B"/>
    <w:rsid w:val="004E7279"/>
    <w:rsid w:val="004E7ACE"/>
    <w:rsid w:val="004F0B4D"/>
    <w:rsid w:val="004F151A"/>
    <w:rsid w:val="004F1967"/>
    <w:rsid w:val="004F2010"/>
    <w:rsid w:val="004F226B"/>
    <w:rsid w:val="004F263D"/>
    <w:rsid w:val="004F2FEA"/>
    <w:rsid w:val="004F30A3"/>
    <w:rsid w:val="004F3DC9"/>
    <w:rsid w:val="004F432C"/>
    <w:rsid w:val="004F473F"/>
    <w:rsid w:val="004F676F"/>
    <w:rsid w:val="004F6C97"/>
    <w:rsid w:val="004F744A"/>
    <w:rsid w:val="004F7EE1"/>
    <w:rsid w:val="0050099C"/>
    <w:rsid w:val="005017A2"/>
    <w:rsid w:val="005019D9"/>
    <w:rsid w:val="0050289E"/>
    <w:rsid w:val="00502BE5"/>
    <w:rsid w:val="00502EFE"/>
    <w:rsid w:val="00502F77"/>
    <w:rsid w:val="00504387"/>
    <w:rsid w:val="0050466E"/>
    <w:rsid w:val="00504A37"/>
    <w:rsid w:val="00504FEB"/>
    <w:rsid w:val="00505083"/>
    <w:rsid w:val="00505625"/>
    <w:rsid w:val="00505B2A"/>
    <w:rsid w:val="00505DB9"/>
    <w:rsid w:val="00506366"/>
    <w:rsid w:val="00506DD7"/>
    <w:rsid w:val="00507455"/>
    <w:rsid w:val="005105A9"/>
    <w:rsid w:val="005108EC"/>
    <w:rsid w:val="00511FC7"/>
    <w:rsid w:val="00512583"/>
    <w:rsid w:val="005129A1"/>
    <w:rsid w:val="00513EC6"/>
    <w:rsid w:val="00514228"/>
    <w:rsid w:val="00514EA6"/>
    <w:rsid w:val="00515354"/>
    <w:rsid w:val="00515AE3"/>
    <w:rsid w:val="00515E71"/>
    <w:rsid w:val="00516078"/>
    <w:rsid w:val="00516134"/>
    <w:rsid w:val="005164F5"/>
    <w:rsid w:val="00516679"/>
    <w:rsid w:val="0052034E"/>
    <w:rsid w:val="00520837"/>
    <w:rsid w:val="00520D46"/>
    <w:rsid w:val="00521012"/>
    <w:rsid w:val="005218E6"/>
    <w:rsid w:val="00522C56"/>
    <w:rsid w:val="00522F90"/>
    <w:rsid w:val="0052316E"/>
    <w:rsid w:val="005231DE"/>
    <w:rsid w:val="005232CA"/>
    <w:rsid w:val="0052553F"/>
    <w:rsid w:val="00525709"/>
    <w:rsid w:val="00526EAC"/>
    <w:rsid w:val="005274D8"/>
    <w:rsid w:val="00527FDF"/>
    <w:rsid w:val="00530608"/>
    <w:rsid w:val="00530649"/>
    <w:rsid w:val="005309CA"/>
    <w:rsid w:val="00532834"/>
    <w:rsid w:val="00532987"/>
    <w:rsid w:val="0053342A"/>
    <w:rsid w:val="00533784"/>
    <w:rsid w:val="00534AB3"/>
    <w:rsid w:val="00534E82"/>
    <w:rsid w:val="00534EB4"/>
    <w:rsid w:val="005355D6"/>
    <w:rsid w:val="00535E46"/>
    <w:rsid w:val="0053609A"/>
    <w:rsid w:val="00536185"/>
    <w:rsid w:val="00536EA4"/>
    <w:rsid w:val="005377E1"/>
    <w:rsid w:val="0053788C"/>
    <w:rsid w:val="005403B2"/>
    <w:rsid w:val="005408FF"/>
    <w:rsid w:val="005413FA"/>
    <w:rsid w:val="00541436"/>
    <w:rsid w:val="005415CD"/>
    <w:rsid w:val="00541810"/>
    <w:rsid w:val="0054208A"/>
    <w:rsid w:val="005420BD"/>
    <w:rsid w:val="005421BF"/>
    <w:rsid w:val="00542242"/>
    <w:rsid w:val="005435EA"/>
    <w:rsid w:val="00543673"/>
    <w:rsid w:val="00544248"/>
    <w:rsid w:val="005444F7"/>
    <w:rsid w:val="005453DC"/>
    <w:rsid w:val="005454F5"/>
    <w:rsid w:val="005456E2"/>
    <w:rsid w:val="00546833"/>
    <w:rsid w:val="005478B7"/>
    <w:rsid w:val="00547B39"/>
    <w:rsid w:val="00547F91"/>
    <w:rsid w:val="00552877"/>
    <w:rsid w:val="00552FEE"/>
    <w:rsid w:val="0055488D"/>
    <w:rsid w:val="0055578D"/>
    <w:rsid w:val="005562D5"/>
    <w:rsid w:val="00556846"/>
    <w:rsid w:val="00556B10"/>
    <w:rsid w:val="00556F12"/>
    <w:rsid w:val="00557B07"/>
    <w:rsid w:val="00560259"/>
    <w:rsid w:val="00560DA6"/>
    <w:rsid w:val="00560F81"/>
    <w:rsid w:val="0056175B"/>
    <w:rsid w:val="0056237E"/>
    <w:rsid w:val="00562436"/>
    <w:rsid w:val="00562ED3"/>
    <w:rsid w:val="005631A9"/>
    <w:rsid w:val="005643DA"/>
    <w:rsid w:val="0056468A"/>
    <w:rsid w:val="0056536F"/>
    <w:rsid w:val="00565614"/>
    <w:rsid w:val="005666C8"/>
    <w:rsid w:val="00566ADF"/>
    <w:rsid w:val="00567739"/>
    <w:rsid w:val="00567BAF"/>
    <w:rsid w:val="00567F16"/>
    <w:rsid w:val="00570573"/>
    <w:rsid w:val="0057119D"/>
    <w:rsid w:val="005717C4"/>
    <w:rsid w:val="00571C84"/>
    <w:rsid w:val="005722FA"/>
    <w:rsid w:val="00572EC7"/>
    <w:rsid w:val="00573013"/>
    <w:rsid w:val="0057309A"/>
    <w:rsid w:val="005732EF"/>
    <w:rsid w:val="00573930"/>
    <w:rsid w:val="00573BFD"/>
    <w:rsid w:val="0057412F"/>
    <w:rsid w:val="00574202"/>
    <w:rsid w:val="0057458D"/>
    <w:rsid w:val="00574CEF"/>
    <w:rsid w:val="00575B11"/>
    <w:rsid w:val="00575CD6"/>
    <w:rsid w:val="0057674D"/>
    <w:rsid w:val="00576900"/>
    <w:rsid w:val="00577C63"/>
    <w:rsid w:val="00580184"/>
    <w:rsid w:val="0058090D"/>
    <w:rsid w:val="005824DB"/>
    <w:rsid w:val="00582A1F"/>
    <w:rsid w:val="00582E50"/>
    <w:rsid w:val="00583B4D"/>
    <w:rsid w:val="0058421B"/>
    <w:rsid w:val="005844F2"/>
    <w:rsid w:val="00584813"/>
    <w:rsid w:val="00584B9C"/>
    <w:rsid w:val="0058560F"/>
    <w:rsid w:val="00586C3F"/>
    <w:rsid w:val="00587405"/>
    <w:rsid w:val="00587652"/>
    <w:rsid w:val="00587886"/>
    <w:rsid w:val="00587AF0"/>
    <w:rsid w:val="00587D38"/>
    <w:rsid w:val="00587E3B"/>
    <w:rsid w:val="00587F99"/>
    <w:rsid w:val="005913DD"/>
    <w:rsid w:val="00591DD5"/>
    <w:rsid w:val="005931DD"/>
    <w:rsid w:val="00593342"/>
    <w:rsid w:val="00593E9F"/>
    <w:rsid w:val="00594B60"/>
    <w:rsid w:val="00594BE9"/>
    <w:rsid w:val="005951AB"/>
    <w:rsid w:val="00595412"/>
    <w:rsid w:val="00595BC1"/>
    <w:rsid w:val="00595F1E"/>
    <w:rsid w:val="00596C63"/>
    <w:rsid w:val="00597681"/>
    <w:rsid w:val="00597BC3"/>
    <w:rsid w:val="00597C69"/>
    <w:rsid w:val="005A2AC3"/>
    <w:rsid w:val="005A32D9"/>
    <w:rsid w:val="005A404A"/>
    <w:rsid w:val="005A5178"/>
    <w:rsid w:val="005A534A"/>
    <w:rsid w:val="005A5BE7"/>
    <w:rsid w:val="005A6438"/>
    <w:rsid w:val="005A65CE"/>
    <w:rsid w:val="005A7333"/>
    <w:rsid w:val="005A7A7B"/>
    <w:rsid w:val="005A7E65"/>
    <w:rsid w:val="005B04A8"/>
    <w:rsid w:val="005B0E8D"/>
    <w:rsid w:val="005B0F0C"/>
    <w:rsid w:val="005B0F47"/>
    <w:rsid w:val="005B158F"/>
    <w:rsid w:val="005B1EDF"/>
    <w:rsid w:val="005B2089"/>
    <w:rsid w:val="005B2599"/>
    <w:rsid w:val="005B34FB"/>
    <w:rsid w:val="005B4746"/>
    <w:rsid w:val="005B5881"/>
    <w:rsid w:val="005B5B7C"/>
    <w:rsid w:val="005B5DB3"/>
    <w:rsid w:val="005B6CB0"/>
    <w:rsid w:val="005B781F"/>
    <w:rsid w:val="005B7934"/>
    <w:rsid w:val="005B7ED7"/>
    <w:rsid w:val="005C101D"/>
    <w:rsid w:val="005C2A19"/>
    <w:rsid w:val="005C3208"/>
    <w:rsid w:val="005C41F3"/>
    <w:rsid w:val="005C4CFB"/>
    <w:rsid w:val="005C5962"/>
    <w:rsid w:val="005C5F9A"/>
    <w:rsid w:val="005C62B6"/>
    <w:rsid w:val="005C6927"/>
    <w:rsid w:val="005C6DAE"/>
    <w:rsid w:val="005C76EA"/>
    <w:rsid w:val="005C7B06"/>
    <w:rsid w:val="005D0982"/>
    <w:rsid w:val="005D29B4"/>
    <w:rsid w:val="005D317D"/>
    <w:rsid w:val="005D31C3"/>
    <w:rsid w:val="005D323B"/>
    <w:rsid w:val="005D35B0"/>
    <w:rsid w:val="005D3B30"/>
    <w:rsid w:val="005D3D09"/>
    <w:rsid w:val="005D3F4D"/>
    <w:rsid w:val="005D47A7"/>
    <w:rsid w:val="005D4A6E"/>
    <w:rsid w:val="005D4ADC"/>
    <w:rsid w:val="005D5655"/>
    <w:rsid w:val="005D5801"/>
    <w:rsid w:val="005D5E48"/>
    <w:rsid w:val="005D5F60"/>
    <w:rsid w:val="005D6B04"/>
    <w:rsid w:val="005D6F99"/>
    <w:rsid w:val="005D7F05"/>
    <w:rsid w:val="005E11A0"/>
    <w:rsid w:val="005E213F"/>
    <w:rsid w:val="005E2F16"/>
    <w:rsid w:val="005E376E"/>
    <w:rsid w:val="005E3900"/>
    <w:rsid w:val="005E5011"/>
    <w:rsid w:val="005E5105"/>
    <w:rsid w:val="005E52E6"/>
    <w:rsid w:val="005E577B"/>
    <w:rsid w:val="005E7356"/>
    <w:rsid w:val="005E75FB"/>
    <w:rsid w:val="005E7777"/>
    <w:rsid w:val="005F07D6"/>
    <w:rsid w:val="005F084F"/>
    <w:rsid w:val="005F0FAB"/>
    <w:rsid w:val="005F145D"/>
    <w:rsid w:val="005F1644"/>
    <w:rsid w:val="005F1F4D"/>
    <w:rsid w:val="005F367D"/>
    <w:rsid w:val="005F36D1"/>
    <w:rsid w:val="005F4375"/>
    <w:rsid w:val="005F46B4"/>
    <w:rsid w:val="005F4A86"/>
    <w:rsid w:val="005F548C"/>
    <w:rsid w:val="005F65C7"/>
    <w:rsid w:val="005F6A2A"/>
    <w:rsid w:val="005F70C8"/>
    <w:rsid w:val="005F7FCE"/>
    <w:rsid w:val="006001A2"/>
    <w:rsid w:val="006001F3"/>
    <w:rsid w:val="006013AC"/>
    <w:rsid w:val="006015BF"/>
    <w:rsid w:val="006018AC"/>
    <w:rsid w:val="00601B10"/>
    <w:rsid w:val="00601B52"/>
    <w:rsid w:val="0060230E"/>
    <w:rsid w:val="0060267E"/>
    <w:rsid w:val="00603FFE"/>
    <w:rsid w:val="00604092"/>
    <w:rsid w:val="00604744"/>
    <w:rsid w:val="00605371"/>
    <w:rsid w:val="006056D6"/>
    <w:rsid w:val="00605AC7"/>
    <w:rsid w:val="006061DE"/>
    <w:rsid w:val="00606410"/>
    <w:rsid w:val="0060723E"/>
    <w:rsid w:val="00607741"/>
    <w:rsid w:val="0060777D"/>
    <w:rsid w:val="00610459"/>
    <w:rsid w:val="0061056D"/>
    <w:rsid w:val="006108F9"/>
    <w:rsid w:val="00611175"/>
    <w:rsid w:val="006119F9"/>
    <w:rsid w:val="0061215F"/>
    <w:rsid w:val="00612485"/>
    <w:rsid w:val="00613BF0"/>
    <w:rsid w:val="006146B0"/>
    <w:rsid w:val="00614917"/>
    <w:rsid w:val="006162FA"/>
    <w:rsid w:val="00616BC3"/>
    <w:rsid w:val="00616C49"/>
    <w:rsid w:val="0061700F"/>
    <w:rsid w:val="0061707F"/>
    <w:rsid w:val="0061731E"/>
    <w:rsid w:val="0061745B"/>
    <w:rsid w:val="006207A7"/>
    <w:rsid w:val="00620D22"/>
    <w:rsid w:val="006212BD"/>
    <w:rsid w:val="0062196B"/>
    <w:rsid w:val="00621A56"/>
    <w:rsid w:val="00622621"/>
    <w:rsid w:val="00622828"/>
    <w:rsid w:val="00624425"/>
    <w:rsid w:val="00624868"/>
    <w:rsid w:val="00624AB7"/>
    <w:rsid w:val="00624D73"/>
    <w:rsid w:val="0062508F"/>
    <w:rsid w:val="0062514A"/>
    <w:rsid w:val="00626874"/>
    <w:rsid w:val="00627C40"/>
    <w:rsid w:val="006304F9"/>
    <w:rsid w:val="006314CD"/>
    <w:rsid w:val="00632956"/>
    <w:rsid w:val="0063347D"/>
    <w:rsid w:val="00634627"/>
    <w:rsid w:val="0063471A"/>
    <w:rsid w:val="0063727E"/>
    <w:rsid w:val="00637327"/>
    <w:rsid w:val="006374F3"/>
    <w:rsid w:val="006377D1"/>
    <w:rsid w:val="006408E2"/>
    <w:rsid w:val="00641475"/>
    <w:rsid w:val="00642269"/>
    <w:rsid w:val="006425DA"/>
    <w:rsid w:val="00644190"/>
    <w:rsid w:val="00645D12"/>
    <w:rsid w:val="00645E16"/>
    <w:rsid w:val="00646092"/>
    <w:rsid w:val="00646359"/>
    <w:rsid w:val="00646396"/>
    <w:rsid w:val="00646C3B"/>
    <w:rsid w:val="006471CA"/>
    <w:rsid w:val="006478BA"/>
    <w:rsid w:val="0065012F"/>
    <w:rsid w:val="00650158"/>
    <w:rsid w:val="006512E4"/>
    <w:rsid w:val="00651456"/>
    <w:rsid w:val="006537FC"/>
    <w:rsid w:val="006538A6"/>
    <w:rsid w:val="00653F6B"/>
    <w:rsid w:val="00654950"/>
    <w:rsid w:val="00655527"/>
    <w:rsid w:val="00655A77"/>
    <w:rsid w:val="00655BE6"/>
    <w:rsid w:val="006565D5"/>
    <w:rsid w:val="0065672C"/>
    <w:rsid w:val="00656AD5"/>
    <w:rsid w:val="0065704A"/>
    <w:rsid w:val="0065724E"/>
    <w:rsid w:val="00660AE4"/>
    <w:rsid w:val="0066129A"/>
    <w:rsid w:val="006618C0"/>
    <w:rsid w:val="00662094"/>
    <w:rsid w:val="006636DD"/>
    <w:rsid w:val="00663F38"/>
    <w:rsid w:val="0066402A"/>
    <w:rsid w:val="00664F10"/>
    <w:rsid w:val="0066527E"/>
    <w:rsid w:val="006655AE"/>
    <w:rsid w:val="006660A9"/>
    <w:rsid w:val="0066676E"/>
    <w:rsid w:val="0066734A"/>
    <w:rsid w:val="00667AF0"/>
    <w:rsid w:val="006710D0"/>
    <w:rsid w:val="00671DAE"/>
    <w:rsid w:val="006727A3"/>
    <w:rsid w:val="0067296E"/>
    <w:rsid w:val="00672D7E"/>
    <w:rsid w:val="00674595"/>
    <w:rsid w:val="00675021"/>
    <w:rsid w:val="00676DA9"/>
    <w:rsid w:val="006774D2"/>
    <w:rsid w:val="00677815"/>
    <w:rsid w:val="0068155C"/>
    <w:rsid w:val="0068175B"/>
    <w:rsid w:val="00681FBB"/>
    <w:rsid w:val="0068213A"/>
    <w:rsid w:val="0068236D"/>
    <w:rsid w:val="0068360B"/>
    <w:rsid w:val="00684100"/>
    <w:rsid w:val="0068497C"/>
    <w:rsid w:val="006873F4"/>
    <w:rsid w:val="00687627"/>
    <w:rsid w:val="00687CC6"/>
    <w:rsid w:val="00690449"/>
    <w:rsid w:val="00690DFE"/>
    <w:rsid w:val="00692C19"/>
    <w:rsid w:val="00693778"/>
    <w:rsid w:val="006952AE"/>
    <w:rsid w:val="006959AF"/>
    <w:rsid w:val="00695BA0"/>
    <w:rsid w:val="0069611F"/>
    <w:rsid w:val="00697137"/>
    <w:rsid w:val="00697F75"/>
    <w:rsid w:val="006A0571"/>
    <w:rsid w:val="006A0618"/>
    <w:rsid w:val="006A2278"/>
    <w:rsid w:val="006A37FC"/>
    <w:rsid w:val="006A4D1C"/>
    <w:rsid w:val="006A4D93"/>
    <w:rsid w:val="006A4E22"/>
    <w:rsid w:val="006A736B"/>
    <w:rsid w:val="006A75A6"/>
    <w:rsid w:val="006B04F7"/>
    <w:rsid w:val="006B1119"/>
    <w:rsid w:val="006B130C"/>
    <w:rsid w:val="006B218A"/>
    <w:rsid w:val="006B29EB"/>
    <w:rsid w:val="006B345E"/>
    <w:rsid w:val="006B3781"/>
    <w:rsid w:val="006B3D95"/>
    <w:rsid w:val="006B3F96"/>
    <w:rsid w:val="006B4851"/>
    <w:rsid w:val="006B4B61"/>
    <w:rsid w:val="006B52A5"/>
    <w:rsid w:val="006B5630"/>
    <w:rsid w:val="006B61BC"/>
    <w:rsid w:val="006B70CB"/>
    <w:rsid w:val="006B7965"/>
    <w:rsid w:val="006C0205"/>
    <w:rsid w:val="006C0549"/>
    <w:rsid w:val="006C0698"/>
    <w:rsid w:val="006C11A2"/>
    <w:rsid w:val="006C1929"/>
    <w:rsid w:val="006C1FD2"/>
    <w:rsid w:val="006C2D75"/>
    <w:rsid w:val="006C2E14"/>
    <w:rsid w:val="006C2FC9"/>
    <w:rsid w:val="006C4264"/>
    <w:rsid w:val="006C443E"/>
    <w:rsid w:val="006C4D6E"/>
    <w:rsid w:val="006C5096"/>
    <w:rsid w:val="006C538D"/>
    <w:rsid w:val="006C53FB"/>
    <w:rsid w:val="006C636F"/>
    <w:rsid w:val="006C6546"/>
    <w:rsid w:val="006C68D1"/>
    <w:rsid w:val="006C79C6"/>
    <w:rsid w:val="006D03B5"/>
    <w:rsid w:val="006D0642"/>
    <w:rsid w:val="006D08A7"/>
    <w:rsid w:val="006D3159"/>
    <w:rsid w:val="006D315E"/>
    <w:rsid w:val="006D31CD"/>
    <w:rsid w:val="006D3A2C"/>
    <w:rsid w:val="006D4FB5"/>
    <w:rsid w:val="006D5486"/>
    <w:rsid w:val="006D6182"/>
    <w:rsid w:val="006D626E"/>
    <w:rsid w:val="006D63AA"/>
    <w:rsid w:val="006D64FE"/>
    <w:rsid w:val="006D665C"/>
    <w:rsid w:val="006D6B40"/>
    <w:rsid w:val="006D6B4E"/>
    <w:rsid w:val="006D73D6"/>
    <w:rsid w:val="006D7AC8"/>
    <w:rsid w:val="006E04ED"/>
    <w:rsid w:val="006E0BC0"/>
    <w:rsid w:val="006E17EC"/>
    <w:rsid w:val="006E1E8E"/>
    <w:rsid w:val="006E1FFB"/>
    <w:rsid w:val="006E2E16"/>
    <w:rsid w:val="006E3704"/>
    <w:rsid w:val="006E38C7"/>
    <w:rsid w:val="006E3955"/>
    <w:rsid w:val="006E402C"/>
    <w:rsid w:val="006E490C"/>
    <w:rsid w:val="006E4A05"/>
    <w:rsid w:val="006E556F"/>
    <w:rsid w:val="006E56B3"/>
    <w:rsid w:val="006E5AB3"/>
    <w:rsid w:val="006E616A"/>
    <w:rsid w:val="006E66A2"/>
    <w:rsid w:val="006E6854"/>
    <w:rsid w:val="006E6C25"/>
    <w:rsid w:val="006E6CFC"/>
    <w:rsid w:val="006E6DCD"/>
    <w:rsid w:val="006E7244"/>
    <w:rsid w:val="006E7531"/>
    <w:rsid w:val="006E7775"/>
    <w:rsid w:val="006E7FDB"/>
    <w:rsid w:val="006F14E9"/>
    <w:rsid w:val="006F1BBC"/>
    <w:rsid w:val="006F3216"/>
    <w:rsid w:val="006F379F"/>
    <w:rsid w:val="006F402A"/>
    <w:rsid w:val="006F4248"/>
    <w:rsid w:val="006F430E"/>
    <w:rsid w:val="006F4DC0"/>
    <w:rsid w:val="006F5650"/>
    <w:rsid w:val="006F5812"/>
    <w:rsid w:val="006F69FD"/>
    <w:rsid w:val="006F7C1B"/>
    <w:rsid w:val="00700DD6"/>
    <w:rsid w:val="00700EB4"/>
    <w:rsid w:val="007010EE"/>
    <w:rsid w:val="007011C5"/>
    <w:rsid w:val="00701AB5"/>
    <w:rsid w:val="0070273F"/>
    <w:rsid w:val="00702848"/>
    <w:rsid w:val="0070343A"/>
    <w:rsid w:val="00703494"/>
    <w:rsid w:val="0070418F"/>
    <w:rsid w:val="007045A2"/>
    <w:rsid w:val="00705B23"/>
    <w:rsid w:val="00705FEC"/>
    <w:rsid w:val="00706D8F"/>
    <w:rsid w:val="00707695"/>
    <w:rsid w:val="00707B47"/>
    <w:rsid w:val="00710A50"/>
    <w:rsid w:val="00712753"/>
    <w:rsid w:val="0071343F"/>
    <w:rsid w:val="00713BBC"/>
    <w:rsid w:val="00713F29"/>
    <w:rsid w:val="007156E3"/>
    <w:rsid w:val="0071574B"/>
    <w:rsid w:val="00715AFC"/>
    <w:rsid w:val="00715C36"/>
    <w:rsid w:val="007163ED"/>
    <w:rsid w:val="00717B5A"/>
    <w:rsid w:val="00717F75"/>
    <w:rsid w:val="0072074F"/>
    <w:rsid w:val="00720A95"/>
    <w:rsid w:val="00721708"/>
    <w:rsid w:val="007226F3"/>
    <w:rsid w:val="0072278D"/>
    <w:rsid w:val="0072280B"/>
    <w:rsid w:val="0072320C"/>
    <w:rsid w:val="00724456"/>
    <w:rsid w:val="00724EE1"/>
    <w:rsid w:val="00724F55"/>
    <w:rsid w:val="00725FAD"/>
    <w:rsid w:val="00730529"/>
    <w:rsid w:val="007309DB"/>
    <w:rsid w:val="00732EB5"/>
    <w:rsid w:val="007339D6"/>
    <w:rsid w:val="00733BBC"/>
    <w:rsid w:val="00733DEF"/>
    <w:rsid w:val="007344B4"/>
    <w:rsid w:val="0073450B"/>
    <w:rsid w:val="00735B09"/>
    <w:rsid w:val="00735CAF"/>
    <w:rsid w:val="0073603E"/>
    <w:rsid w:val="00736311"/>
    <w:rsid w:val="00737B59"/>
    <w:rsid w:val="00737E4A"/>
    <w:rsid w:val="00740332"/>
    <w:rsid w:val="007408F0"/>
    <w:rsid w:val="0074106E"/>
    <w:rsid w:val="007416CA"/>
    <w:rsid w:val="0074233D"/>
    <w:rsid w:val="00742AA2"/>
    <w:rsid w:val="00742BEA"/>
    <w:rsid w:val="007432D5"/>
    <w:rsid w:val="00743A62"/>
    <w:rsid w:val="0074480E"/>
    <w:rsid w:val="00744C31"/>
    <w:rsid w:val="00744C54"/>
    <w:rsid w:val="0074590C"/>
    <w:rsid w:val="00745937"/>
    <w:rsid w:val="00745E07"/>
    <w:rsid w:val="00746D3D"/>
    <w:rsid w:val="0074704A"/>
    <w:rsid w:val="00747184"/>
    <w:rsid w:val="007474CF"/>
    <w:rsid w:val="0074779E"/>
    <w:rsid w:val="00747FC3"/>
    <w:rsid w:val="007504FF"/>
    <w:rsid w:val="00750ECB"/>
    <w:rsid w:val="00750F22"/>
    <w:rsid w:val="00751A43"/>
    <w:rsid w:val="00751B51"/>
    <w:rsid w:val="007523FE"/>
    <w:rsid w:val="00753524"/>
    <w:rsid w:val="00753C78"/>
    <w:rsid w:val="00754C63"/>
    <w:rsid w:val="00755BB9"/>
    <w:rsid w:val="00755BF3"/>
    <w:rsid w:val="00755ED1"/>
    <w:rsid w:val="00757154"/>
    <w:rsid w:val="007571C8"/>
    <w:rsid w:val="007578E8"/>
    <w:rsid w:val="007579DC"/>
    <w:rsid w:val="00757B2C"/>
    <w:rsid w:val="0076018C"/>
    <w:rsid w:val="00760612"/>
    <w:rsid w:val="00760A8B"/>
    <w:rsid w:val="007617A9"/>
    <w:rsid w:val="007621F2"/>
    <w:rsid w:val="00762D74"/>
    <w:rsid w:val="00763379"/>
    <w:rsid w:val="00763AAE"/>
    <w:rsid w:val="0076495B"/>
    <w:rsid w:val="007654D2"/>
    <w:rsid w:val="007658AD"/>
    <w:rsid w:val="00766986"/>
    <w:rsid w:val="007669E0"/>
    <w:rsid w:val="0076719B"/>
    <w:rsid w:val="007674AC"/>
    <w:rsid w:val="0077020F"/>
    <w:rsid w:val="00770E3B"/>
    <w:rsid w:val="00771D65"/>
    <w:rsid w:val="00772009"/>
    <w:rsid w:val="00773036"/>
    <w:rsid w:val="00773318"/>
    <w:rsid w:val="007736E6"/>
    <w:rsid w:val="007738D4"/>
    <w:rsid w:val="007739B0"/>
    <w:rsid w:val="00773FF4"/>
    <w:rsid w:val="0077420E"/>
    <w:rsid w:val="00775166"/>
    <w:rsid w:val="007759CC"/>
    <w:rsid w:val="00776F7C"/>
    <w:rsid w:val="0077768B"/>
    <w:rsid w:val="00777F20"/>
    <w:rsid w:val="00780595"/>
    <w:rsid w:val="00780755"/>
    <w:rsid w:val="007808E0"/>
    <w:rsid w:val="00780CB4"/>
    <w:rsid w:val="00780CD5"/>
    <w:rsid w:val="00782ABB"/>
    <w:rsid w:val="00782DC3"/>
    <w:rsid w:val="00783105"/>
    <w:rsid w:val="00784414"/>
    <w:rsid w:val="00784A97"/>
    <w:rsid w:val="007853F8"/>
    <w:rsid w:val="007855CB"/>
    <w:rsid w:val="00785A5E"/>
    <w:rsid w:val="00785D38"/>
    <w:rsid w:val="00785E15"/>
    <w:rsid w:val="007860CE"/>
    <w:rsid w:val="007869FE"/>
    <w:rsid w:val="0078745D"/>
    <w:rsid w:val="0078770F"/>
    <w:rsid w:val="007879E9"/>
    <w:rsid w:val="00790A77"/>
    <w:rsid w:val="007917B8"/>
    <w:rsid w:val="00791AEC"/>
    <w:rsid w:val="00791F68"/>
    <w:rsid w:val="007928BD"/>
    <w:rsid w:val="007928BF"/>
    <w:rsid w:val="0079395B"/>
    <w:rsid w:val="00793CAA"/>
    <w:rsid w:val="0079410F"/>
    <w:rsid w:val="00794FC7"/>
    <w:rsid w:val="00795EEA"/>
    <w:rsid w:val="00796B2F"/>
    <w:rsid w:val="00796B8F"/>
    <w:rsid w:val="007970C4"/>
    <w:rsid w:val="00797945"/>
    <w:rsid w:val="00797AAF"/>
    <w:rsid w:val="00797C51"/>
    <w:rsid w:val="007A058A"/>
    <w:rsid w:val="007A0D76"/>
    <w:rsid w:val="007A119A"/>
    <w:rsid w:val="007A1A60"/>
    <w:rsid w:val="007A24E7"/>
    <w:rsid w:val="007A25B1"/>
    <w:rsid w:val="007A3042"/>
    <w:rsid w:val="007A3725"/>
    <w:rsid w:val="007A3857"/>
    <w:rsid w:val="007A43CE"/>
    <w:rsid w:val="007A4789"/>
    <w:rsid w:val="007A4CD1"/>
    <w:rsid w:val="007A4D67"/>
    <w:rsid w:val="007A646C"/>
    <w:rsid w:val="007A7655"/>
    <w:rsid w:val="007A765C"/>
    <w:rsid w:val="007A7932"/>
    <w:rsid w:val="007A7D2A"/>
    <w:rsid w:val="007B12F5"/>
    <w:rsid w:val="007B155B"/>
    <w:rsid w:val="007B1977"/>
    <w:rsid w:val="007B294D"/>
    <w:rsid w:val="007B2EA9"/>
    <w:rsid w:val="007B3965"/>
    <w:rsid w:val="007B3D07"/>
    <w:rsid w:val="007B493F"/>
    <w:rsid w:val="007B4EF9"/>
    <w:rsid w:val="007B5762"/>
    <w:rsid w:val="007B5A99"/>
    <w:rsid w:val="007B5DB0"/>
    <w:rsid w:val="007B5EED"/>
    <w:rsid w:val="007B64CA"/>
    <w:rsid w:val="007B666A"/>
    <w:rsid w:val="007B6F93"/>
    <w:rsid w:val="007C069B"/>
    <w:rsid w:val="007C0BFE"/>
    <w:rsid w:val="007C0D39"/>
    <w:rsid w:val="007C25DA"/>
    <w:rsid w:val="007C33AA"/>
    <w:rsid w:val="007C34DA"/>
    <w:rsid w:val="007C35D6"/>
    <w:rsid w:val="007C37DE"/>
    <w:rsid w:val="007C3C5A"/>
    <w:rsid w:val="007C3E63"/>
    <w:rsid w:val="007C3FCD"/>
    <w:rsid w:val="007C431D"/>
    <w:rsid w:val="007C4A4D"/>
    <w:rsid w:val="007C51F9"/>
    <w:rsid w:val="007C59C4"/>
    <w:rsid w:val="007C68FC"/>
    <w:rsid w:val="007C6EAD"/>
    <w:rsid w:val="007C737C"/>
    <w:rsid w:val="007C78B0"/>
    <w:rsid w:val="007D0541"/>
    <w:rsid w:val="007D1D39"/>
    <w:rsid w:val="007D2B3D"/>
    <w:rsid w:val="007D3816"/>
    <w:rsid w:val="007D413F"/>
    <w:rsid w:val="007D4E74"/>
    <w:rsid w:val="007D4E82"/>
    <w:rsid w:val="007D78AE"/>
    <w:rsid w:val="007D7C44"/>
    <w:rsid w:val="007D7E0A"/>
    <w:rsid w:val="007E0842"/>
    <w:rsid w:val="007E0DB0"/>
    <w:rsid w:val="007E107A"/>
    <w:rsid w:val="007E1B83"/>
    <w:rsid w:val="007E202F"/>
    <w:rsid w:val="007E2442"/>
    <w:rsid w:val="007E257E"/>
    <w:rsid w:val="007E3E2F"/>
    <w:rsid w:val="007E410C"/>
    <w:rsid w:val="007E46B9"/>
    <w:rsid w:val="007E5170"/>
    <w:rsid w:val="007E5B20"/>
    <w:rsid w:val="007E6A1D"/>
    <w:rsid w:val="007E6B9D"/>
    <w:rsid w:val="007E71EF"/>
    <w:rsid w:val="007E7259"/>
    <w:rsid w:val="007E76C6"/>
    <w:rsid w:val="007F0F0A"/>
    <w:rsid w:val="007F1717"/>
    <w:rsid w:val="007F1BB8"/>
    <w:rsid w:val="007F3D5A"/>
    <w:rsid w:val="007F425E"/>
    <w:rsid w:val="007F4CF1"/>
    <w:rsid w:val="007F541E"/>
    <w:rsid w:val="007F55A8"/>
    <w:rsid w:val="007F5BF1"/>
    <w:rsid w:val="007F6900"/>
    <w:rsid w:val="007F69D4"/>
    <w:rsid w:val="007F778B"/>
    <w:rsid w:val="007F77D7"/>
    <w:rsid w:val="00800015"/>
    <w:rsid w:val="00800072"/>
    <w:rsid w:val="00800213"/>
    <w:rsid w:val="00801F64"/>
    <w:rsid w:val="00802B80"/>
    <w:rsid w:val="00802F5B"/>
    <w:rsid w:val="008033C1"/>
    <w:rsid w:val="00803D48"/>
    <w:rsid w:val="00804E19"/>
    <w:rsid w:val="00805E46"/>
    <w:rsid w:val="00806624"/>
    <w:rsid w:val="00807ABB"/>
    <w:rsid w:val="008108EF"/>
    <w:rsid w:val="008109CB"/>
    <w:rsid w:val="00810C79"/>
    <w:rsid w:val="008122CE"/>
    <w:rsid w:val="0081242D"/>
    <w:rsid w:val="0081255A"/>
    <w:rsid w:val="008133B5"/>
    <w:rsid w:val="00813E63"/>
    <w:rsid w:val="00813EE0"/>
    <w:rsid w:val="008145C6"/>
    <w:rsid w:val="0081516E"/>
    <w:rsid w:val="00815BAF"/>
    <w:rsid w:val="00816207"/>
    <w:rsid w:val="00816B80"/>
    <w:rsid w:val="008174C0"/>
    <w:rsid w:val="00817857"/>
    <w:rsid w:val="00817DFC"/>
    <w:rsid w:val="00820791"/>
    <w:rsid w:val="00821634"/>
    <w:rsid w:val="0082269F"/>
    <w:rsid w:val="00822BC0"/>
    <w:rsid w:val="00824055"/>
    <w:rsid w:val="00824EB9"/>
    <w:rsid w:val="00825474"/>
    <w:rsid w:val="008256A0"/>
    <w:rsid w:val="00826465"/>
    <w:rsid w:val="008264E3"/>
    <w:rsid w:val="008275B6"/>
    <w:rsid w:val="00827AEE"/>
    <w:rsid w:val="00827DB2"/>
    <w:rsid w:val="008309D1"/>
    <w:rsid w:val="00831011"/>
    <w:rsid w:val="008321AB"/>
    <w:rsid w:val="008326E0"/>
    <w:rsid w:val="00832EDE"/>
    <w:rsid w:val="00833500"/>
    <w:rsid w:val="00833A46"/>
    <w:rsid w:val="00834F10"/>
    <w:rsid w:val="008352A8"/>
    <w:rsid w:val="00835378"/>
    <w:rsid w:val="008358D3"/>
    <w:rsid w:val="0083594D"/>
    <w:rsid w:val="00836289"/>
    <w:rsid w:val="00836AE0"/>
    <w:rsid w:val="00837AE6"/>
    <w:rsid w:val="00837BEC"/>
    <w:rsid w:val="008406E8"/>
    <w:rsid w:val="008407B4"/>
    <w:rsid w:val="00840907"/>
    <w:rsid w:val="0084142A"/>
    <w:rsid w:val="008415F0"/>
    <w:rsid w:val="00843049"/>
    <w:rsid w:val="00843FAC"/>
    <w:rsid w:val="00844203"/>
    <w:rsid w:val="00844412"/>
    <w:rsid w:val="008452EB"/>
    <w:rsid w:val="008453CD"/>
    <w:rsid w:val="008455C9"/>
    <w:rsid w:val="008459A2"/>
    <w:rsid w:val="00845E4E"/>
    <w:rsid w:val="008466B5"/>
    <w:rsid w:val="00846BA4"/>
    <w:rsid w:val="00846F7F"/>
    <w:rsid w:val="008474C0"/>
    <w:rsid w:val="00847B77"/>
    <w:rsid w:val="00847BA1"/>
    <w:rsid w:val="00847EA8"/>
    <w:rsid w:val="0085054B"/>
    <w:rsid w:val="00851874"/>
    <w:rsid w:val="0085264E"/>
    <w:rsid w:val="00852A24"/>
    <w:rsid w:val="00852C0B"/>
    <w:rsid w:val="00852EA4"/>
    <w:rsid w:val="008532CB"/>
    <w:rsid w:val="00853B00"/>
    <w:rsid w:val="00854BCB"/>
    <w:rsid w:val="00854CE7"/>
    <w:rsid w:val="00856474"/>
    <w:rsid w:val="00856488"/>
    <w:rsid w:val="00856B66"/>
    <w:rsid w:val="00856E35"/>
    <w:rsid w:val="00857080"/>
    <w:rsid w:val="008577BC"/>
    <w:rsid w:val="00860218"/>
    <w:rsid w:val="0086049F"/>
    <w:rsid w:val="00861585"/>
    <w:rsid w:val="00861A6D"/>
    <w:rsid w:val="00862137"/>
    <w:rsid w:val="00862593"/>
    <w:rsid w:val="008627B5"/>
    <w:rsid w:val="00863CF2"/>
    <w:rsid w:val="0086409B"/>
    <w:rsid w:val="00864237"/>
    <w:rsid w:val="00864444"/>
    <w:rsid w:val="008645D1"/>
    <w:rsid w:val="00864773"/>
    <w:rsid w:val="00864989"/>
    <w:rsid w:val="008654CD"/>
    <w:rsid w:val="008656D1"/>
    <w:rsid w:val="008704E4"/>
    <w:rsid w:val="00870676"/>
    <w:rsid w:val="008714DC"/>
    <w:rsid w:val="00872D0D"/>
    <w:rsid w:val="00873038"/>
    <w:rsid w:val="008744C4"/>
    <w:rsid w:val="008746A1"/>
    <w:rsid w:val="00874A2A"/>
    <w:rsid w:val="00875A92"/>
    <w:rsid w:val="00875FF2"/>
    <w:rsid w:val="0087774C"/>
    <w:rsid w:val="00880001"/>
    <w:rsid w:val="00880C82"/>
    <w:rsid w:val="00881182"/>
    <w:rsid w:val="008812EC"/>
    <w:rsid w:val="00881BD1"/>
    <w:rsid w:val="00881C1E"/>
    <w:rsid w:val="00881DA4"/>
    <w:rsid w:val="00881FED"/>
    <w:rsid w:val="008828A5"/>
    <w:rsid w:val="00882A1F"/>
    <w:rsid w:val="00882E2B"/>
    <w:rsid w:val="00883701"/>
    <w:rsid w:val="008839A1"/>
    <w:rsid w:val="008839B8"/>
    <w:rsid w:val="00883A4D"/>
    <w:rsid w:val="00883C49"/>
    <w:rsid w:val="00883CBF"/>
    <w:rsid w:val="008847E8"/>
    <w:rsid w:val="00884D31"/>
    <w:rsid w:val="008869B0"/>
    <w:rsid w:val="00886C16"/>
    <w:rsid w:val="00887EE5"/>
    <w:rsid w:val="008913B4"/>
    <w:rsid w:val="0089175F"/>
    <w:rsid w:val="00891FA7"/>
    <w:rsid w:val="00892B1E"/>
    <w:rsid w:val="00892E84"/>
    <w:rsid w:val="00892F65"/>
    <w:rsid w:val="00892F80"/>
    <w:rsid w:val="008932B1"/>
    <w:rsid w:val="00893D96"/>
    <w:rsid w:val="008944BB"/>
    <w:rsid w:val="00894900"/>
    <w:rsid w:val="00895849"/>
    <w:rsid w:val="00897381"/>
    <w:rsid w:val="00897AB0"/>
    <w:rsid w:val="008A0572"/>
    <w:rsid w:val="008A0633"/>
    <w:rsid w:val="008A1DE0"/>
    <w:rsid w:val="008A2855"/>
    <w:rsid w:val="008A2FBB"/>
    <w:rsid w:val="008A44D4"/>
    <w:rsid w:val="008A450F"/>
    <w:rsid w:val="008A4767"/>
    <w:rsid w:val="008A476D"/>
    <w:rsid w:val="008A4E77"/>
    <w:rsid w:val="008A4FC2"/>
    <w:rsid w:val="008A4FE6"/>
    <w:rsid w:val="008A5818"/>
    <w:rsid w:val="008A5CA7"/>
    <w:rsid w:val="008A5D0F"/>
    <w:rsid w:val="008A65DE"/>
    <w:rsid w:val="008A6CAE"/>
    <w:rsid w:val="008B005B"/>
    <w:rsid w:val="008B06A5"/>
    <w:rsid w:val="008B102E"/>
    <w:rsid w:val="008B2740"/>
    <w:rsid w:val="008B3459"/>
    <w:rsid w:val="008B359C"/>
    <w:rsid w:val="008B36EA"/>
    <w:rsid w:val="008B3E8E"/>
    <w:rsid w:val="008B3ED8"/>
    <w:rsid w:val="008B3F58"/>
    <w:rsid w:val="008B44B7"/>
    <w:rsid w:val="008B4E3B"/>
    <w:rsid w:val="008B57D2"/>
    <w:rsid w:val="008B6593"/>
    <w:rsid w:val="008B666D"/>
    <w:rsid w:val="008B6D17"/>
    <w:rsid w:val="008B6E2D"/>
    <w:rsid w:val="008B75AA"/>
    <w:rsid w:val="008C002A"/>
    <w:rsid w:val="008C054E"/>
    <w:rsid w:val="008C05D4"/>
    <w:rsid w:val="008C0D6B"/>
    <w:rsid w:val="008C14A9"/>
    <w:rsid w:val="008C14B8"/>
    <w:rsid w:val="008C1C6F"/>
    <w:rsid w:val="008C1CB5"/>
    <w:rsid w:val="008C1CEA"/>
    <w:rsid w:val="008C3E30"/>
    <w:rsid w:val="008C3F31"/>
    <w:rsid w:val="008C427B"/>
    <w:rsid w:val="008C45AF"/>
    <w:rsid w:val="008C5614"/>
    <w:rsid w:val="008C57A0"/>
    <w:rsid w:val="008C5884"/>
    <w:rsid w:val="008C58DA"/>
    <w:rsid w:val="008C58F5"/>
    <w:rsid w:val="008C5E1D"/>
    <w:rsid w:val="008C5F04"/>
    <w:rsid w:val="008C5FB7"/>
    <w:rsid w:val="008C6258"/>
    <w:rsid w:val="008C6392"/>
    <w:rsid w:val="008C66F7"/>
    <w:rsid w:val="008C7AA6"/>
    <w:rsid w:val="008D04BD"/>
    <w:rsid w:val="008D12E3"/>
    <w:rsid w:val="008D1761"/>
    <w:rsid w:val="008D2487"/>
    <w:rsid w:val="008D2632"/>
    <w:rsid w:val="008D3342"/>
    <w:rsid w:val="008D34B7"/>
    <w:rsid w:val="008D36BA"/>
    <w:rsid w:val="008D3DA3"/>
    <w:rsid w:val="008D4992"/>
    <w:rsid w:val="008D4AB9"/>
    <w:rsid w:val="008D4ADB"/>
    <w:rsid w:val="008D4F68"/>
    <w:rsid w:val="008D5BC6"/>
    <w:rsid w:val="008D6E79"/>
    <w:rsid w:val="008D7241"/>
    <w:rsid w:val="008D7358"/>
    <w:rsid w:val="008D7850"/>
    <w:rsid w:val="008D7AC3"/>
    <w:rsid w:val="008D7CBD"/>
    <w:rsid w:val="008D7ED2"/>
    <w:rsid w:val="008E00E0"/>
    <w:rsid w:val="008E0603"/>
    <w:rsid w:val="008E09AB"/>
    <w:rsid w:val="008E138F"/>
    <w:rsid w:val="008E2A5F"/>
    <w:rsid w:val="008E3948"/>
    <w:rsid w:val="008E449D"/>
    <w:rsid w:val="008E44DA"/>
    <w:rsid w:val="008E47D3"/>
    <w:rsid w:val="008E5494"/>
    <w:rsid w:val="008E5A5B"/>
    <w:rsid w:val="008E63EF"/>
    <w:rsid w:val="008E6A09"/>
    <w:rsid w:val="008E6A7E"/>
    <w:rsid w:val="008E6DC1"/>
    <w:rsid w:val="008F0087"/>
    <w:rsid w:val="008F096C"/>
    <w:rsid w:val="008F0F24"/>
    <w:rsid w:val="008F12C1"/>
    <w:rsid w:val="008F14F1"/>
    <w:rsid w:val="008F2766"/>
    <w:rsid w:val="008F3F18"/>
    <w:rsid w:val="008F44FE"/>
    <w:rsid w:val="008F546D"/>
    <w:rsid w:val="008F5626"/>
    <w:rsid w:val="008F627A"/>
    <w:rsid w:val="008F63AC"/>
    <w:rsid w:val="008F7B2F"/>
    <w:rsid w:val="00900B18"/>
    <w:rsid w:val="0090103E"/>
    <w:rsid w:val="00901372"/>
    <w:rsid w:val="00902309"/>
    <w:rsid w:val="00902436"/>
    <w:rsid w:val="00902C6A"/>
    <w:rsid w:val="009036EB"/>
    <w:rsid w:val="00903DB0"/>
    <w:rsid w:val="0090429F"/>
    <w:rsid w:val="00905871"/>
    <w:rsid w:val="00905CAE"/>
    <w:rsid w:val="00906129"/>
    <w:rsid w:val="00906575"/>
    <w:rsid w:val="00906E77"/>
    <w:rsid w:val="0091016E"/>
    <w:rsid w:val="009102DA"/>
    <w:rsid w:val="009107B0"/>
    <w:rsid w:val="009110A7"/>
    <w:rsid w:val="009131BF"/>
    <w:rsid w:val="00913FF9"/>
    <w:rsid w:val="0091409A"/>
    <w:rsid w:val="009141D3"/>
    <w:rsid w:val="0091431D"/>
    <w:rsid w:val="00914F04"/>
    <w:rsid w:val="00915730"/>
    <w:rsid w:val="00915D62"/>
    <w:rsid w:val="00916542"/>
    <w:rsid w:val="009166B7"/>
    <w:rsid w:val="00916847"/>
    <w:rsid w:val="009178A8"/>
    <w:rsid w:val="0091796C"/>
    <w:rsid w:val="00917A24"/>
    <w:rsid w:val="00920161"/>
    <w:rsid w:val="00920691"/>
    <w:rsid w:val="00922390"/>
    <w:rsid w:val="00923727"/>
    <w:rsid w:val="00923AAE"/>
    <w:rsid w:val="00925503"/>
    <w:rsid w:val="0092566F"/>
    <w:rsid w:val="00926612"/>
    <w:rsid w:val="00926B6E"/>
    <w:rsid w:val="009270B5"/>
    <w:rsid w:val="00927C98"/>
    <w:rsid w:val="00930819"/>
    <w:rsid w:val="00930A2E"/>
    <w:rsid w:val="009314E7"/>
    <w:rsid w:val="009325DA"/>
    <w:rsid w:val="0093267A"/>
    <w:rsid w:val="00932856"/>
    <w:rsid w:val="00934851"/>
    <w:rsid w:val="00935B71"/>
    <w:rsid w:val="0093603E"/>
    <w:rsid w:val="009367B8"/>
    <w:rsid w:val="00937DD7"/>
    <w:rsid w:val="00942678"/>
    <w:rsid w:val="00942A6A"/>
    <w:rsid w:val="00942FF7"/>
    <w:rsid w:val="00943084"/>
    <w:rsid w:val="00943633"/>
    <w:rsid w:val="00943B0D"/>
    <w:rsid w:val="00943EAC"/>
    <w:rsid w:val="00944875"/>
    <w:rsid w:val="00944990"/>
    <w:rsid w:val="009452CF"/>
    <w:rsid w:val="0094589E"/>
    <w:rsid w:val="00945C1A"/>
    <w:rsid w:val="00945E95"/>
    <w:rsid w:val="00946287"/>
    <w:rsid w:val="00946E23"/>
    <w:rsid w:val="00947DBE"/>
    <w:rsid w:val="0095014E"/>
    <w:rsid w:val="00950899"/>
    <w:rsid w:val="00951FC3"/>
    <w:rsid w:val="0095227C"/>
    <w:rsid w:val="00952ED1"/>
    <w:rsid w:val="00952FB5"/>
    <w:rsid w:val="0095355A"/>
    <w:rsid w:val="009535ED"/>
    <w:rsid w:val="00954998"/>
    <w:rsid w:val="0095514A"/>
    <w:rsid w:val="009554C0"/>
    <w:rsid w:val="00955DAD"/>
    <w:rsid w:val="00955E80"/>
    <w:rsid w:val="00956744"/>
    <w:rsid w:val="00956EFE"/>
    <w:rsid w:val="0095707C"/>
    <w:rsid w:val="0095773A"/>
    <w:rsid w:val="00957EF7"/>
    <w:rsid w:val="0096012A"/>
    <w:rsid w:val="009606DD"/>
    <w:rsid w:val="00961D3A"/>
    <w:rsid w:val="00962265"/>
    <w:rsid w:val="00962670"/>
    <w:rsid w:val="00962863"/>
    <w:rsid w:val="0096375E"/>
    <w:rsid w:val="00965C82"/>
    <w:rsid w:val="00965DAF"/>
    <w:rsid w:val="00966DD5"/>
    <w:rsid w:val="009671F3"/>
    <w:rsid w:val="0096787B"/>
    <w:rsid w:val="00967C33"/>
    <w:rsid w:val="0097125C"/>
    <w:rsid w:val="00971A13"/>
    <w:rsid w:val="0097242B"/>
    <w:rsid w:val="0097256B"/>
    <w:rsid w:val="009732B7"/>
    <w:rsid w:val="00973715"/>
    <w:rsid w:val="00973C43"/>
    <w:rsid w:val="0097453F"/>
    <w:rsid w:val="00974757"/>
    <w:rsid w:val="00974824"/>
    <w:rsid w:val="00974909"/>
    <w:rsid w:val="00975050"/>
    <w:rsid w:val="009764D9"/>
    <w:rsid w:val="00976A69"/>
    <w:rsid w:val="00976CE1"/>
    <w:rsid w:val="00977AE1"/>
    <w:rsid w:val="0098003D"/>
    <w:rsid w:val="009805EB"/>
    <w:rsid w:val="00980808"/>
    <w:rsid w:val="00980A71"/>
    <w:rsid w:val="00980C75"/>
    <w:rsid w:val="009812A8"/>
    <w:rsid w:val="00981C1A"/>
    <w:rsid w:val="00981F0A"/>
    <w:rsid w:val="009849B6"/>
    <w:rsid w:val="00984A28"/>
    <w:rsid w:val="0098579F"/>
    <w:rsid w:val="0098662F"/>
    <w:rsid w:val="00987863"/>
    <w:rsid w:val="00987869"/>
    <w:rsid w:val="0099010C"/>
    <w:rsid w:val="009910D3"/>
    <w:rsid w:val="009913C8"/>
    <w:rsid w:val="00991820"/>
    <w:rsid w:val="009918BC"/>
    <w:rsid w:val="00991FE0"/>
    <w:rsid w:val="009921C3"/>
    <w:rsid w:val="009922F5"/>
    <w:rsid w:val="00992BD6"/>
    <w:rsid w:val="00992CF0"/>
    <w:rsid w:val="00992E96"/>
    <w:rsid w:val="00993183"/>
    <w:rsid w:val="00994888"/>
    <w:rsid w:val="00994898"/>
    <w:rsid w:val="00994B43"/>
    <w:rsid w:val="00994BFC"/>
    <w:rsid w:val="00994D0A"/>
    <w:rsid w:val="00994FFD"/>
    <w:rsid w:val="0099523F"/>
    <w:rsid w:val="00995495"/>
    <w:rsid w:val="009954FF"/>
    <w:rsid w:val="00995523"/>
    <w:rsid w:val="00995601"/>
    <w:rsid w:val="009963DE"/>
    <w:rsid w:val="00996859"/>
    <w:rsid w:val="00996E17"/>
    <w:rsid w:val="00997231"/>
    <w:rsid w:val="009A03B3"/>
    <w:rsid w:val="009A182A"/>
    <w:rsid w:val="009A1B9D"/>
    <w:rsid w:val="009A1F28"/>
    <w:rsid w:val="009A215C"/>
    <w:rsid w:val="009A21E1"/>
    <w:rsid w:val="009A22D4"/>
    <w:rsid w:val="009A24CB"/>
    <w:rsid w:val="009A256F"/>
    <w:rsid w:val="009A26EB"/>
    <w:rsid w:val="009A27A4"/>
    <w:rsid w:val="009A2C70"/>
    <w:rsid w:val="009A2CDB"/>
    <w:rsid w:val="009A3EBC"/>
    <w:rsid w:val="009A4460"/>
    <w:rsid w:val="009A4AED"/>
    <w:rsid w:val="009A4CE0"/>
    <w:rsid w:val="009A581E"/>
    <w:rsid w:val="009A5EF8"/>
    <w:rsid w:val="009A6656"/>
    <w:rsid w:val="009A6F1B"/>
    <w:rsid w:val="009B0CE6"/>
    <w:rsid w:val="009B0D64"/>
    <w:rsid w:val="009B15CB"/>
    <w:rsid w:val="009B191E"/>
    <w:rsid w:val="009B1FAE"/>
    <w:rsid w:val="009B20C1"/>
    <w:rsid w:val="009B2504"/>
    <w:rsid w:val="009B2816"/>
    <w:rsid w:val="009B386F"/>
    <w:rsid w:val="009B3A42"/>
    <w:rsid w:val="009B3B64"/>
    <w:rsid w:val="009B4563"/>
    <w:rsid w:val="009B47B7"/>
    <w:rsid w:val="009B49F0"/>
    <w:rsid w:val="009B4AE1"/>
    <w:rsid w:val="009B4F67"/>
    <w:rsid w:val="009B4F9F"/>
    <w:rsid w:val="009B5569"/>
    <w:rsid w:val="009B597F"/>
    <w:rsid w:val="009B5FC3"/>
    <w:rsid w:val="009B605A"/>
    <w:rsid w:val="009B6A5D"/>
    <w:rsid w:val="009B737F"/>
    <w:rsid w:val="009B7459"/>
    <w:rsid w:val="009B7648"/>
    <w:rsid w:val="009B7BF8"/>
    <w:rsid w:val="009C008F"/>
    <w:rsid w:val="009C17BD"/>
    <w:rsid w:val="009C1CFD"/>
    <w:rsid w:val="009C2527"/>
    <w:rsid w:val="009C2B71"/>
    <w:rsid w:val="009C2E42"/>
    <w:rsid w:val="009C416E"/>
    <w:rsid w:val="009C4206"/>
    <w:rsid w:val="009C5791"/>
    <w:rsid w:val="009C5F15"/>
    <w:rsid w:val="009C6158"/>
    <w:rsid w:val="009C6C48"/>
    <w:rsid w:val="009C6C9F"/>
    <w:rsid w:val="009D05F6"/>
    <w:rsid w:val="009D0F9F"/>
    <w:rsid w:val="009D199D"/>
    <w:rsid w:val="009D1FE2"/>
    <w:rsid w:val="009D2A63"/>
    <w:rsid w:val="009D3A33"/>
    <w:rsid w:val="009D438F"/>
    <w:rsid w:val="009D4A73"/>
    <w:rsid w:val="009D6294"/>
    <w:rsid w:val="009D772B"/>
    <w:rsid w:val="009D7782"/>
    <w:rsid w:val="009D7D5D"/>
    <w:rsid w:val="009E0691"/>
    <w:rsid w:val="009E0DFB"/>
    <w:rsid w:val="009E18BE"/>
    <w:rsid w:val="009E1E1A"/>
    <w:rsid w:val="009E201F"/>
    <w:rsid w:val="009E2414"/>
    <w:rsid w:val="009E29DB"/>
    <w:rsid w:val="009E2CD2"/>
    <w:rsid w:val="009E3AEC"/>
    <w:rsid w:val="009E3C55"/>
    <w:rsid w:val="009E466A"/>
    <w:rsid w:val="009E4C9B"/>
    <w:rsid w:val="009E52BF"/>
    <w:rsid w:val="009E54F0"/>
    <w:rsid w:val="009E60FD"/>
    <w:rsid w:val="009E6297"/>
    <w:rsid w:val="009E66F1"/>
    <w:rsid w:val="009E799E"/>
    <w:rsid w:val="009F07CD"/>
    <w:rsid w:val="009F0C14"/>
    <w:rsid w:val="009F10AE"/>
    <w:rsid w:val="009F1848"/>
    <w:rsid w:val="009F2669"/>
    <w:rsid w:val="009F5111"/>
    <w:rsid w:val="009F5A1D"/>
    <w:rsid w:val="009F6115"/>
    <w:rsid w:val="009F63A5"/>
    <w:rsid w:val="009F67F0"/>
    <w:rsid w:val="009F6920"/>
    <w:rsid w:val="009F7849"/>
    <w:rsid w:val="00A0017F"/>
    <w:rsid w:val="00A002AE"/>
    <w:rsid w:val="00A014C3"/>
    <w:rsid w:val="00A02738"/>
    <w:rsid w:val="00A04319"/>
    <w:rsid w:val="00A04452"/>
    <w:rsid w:val="00A04550"/>
    <w:rsid w:val="00A04C8A"/>
    <w:rsid w:val="00A056A3"/>
    <w:rsid w:val="00A05A0A"/>
    <w:rsid w:val="00A05AF3"/>
    <w:rsid w:val="00A060E3"/>
    <w:rsid w:val="00A0695F"/>
    <w:rsid w:val="00A07449"/>
    <w:rsid w:val="00A07967"/>
    <w:rsid w:val="00A07A30"/>
    <w:rsid w:val="00A10FBC"/>
    <w:rsid w:val="00A11492"/>
    <w:rsid w:val="00A114C8"/>
    <w:rsid w:val="00A12A74"/>
    <w:rsid w:val="00A13687"/>
    <w:rsid w:val="00A13A2E"/>
    <w:rsid w:val="00A13A9A"/>
    <w:rsid w:val="00A145EB"/>
    <w:rsid w:val="00A14FB6"/>
    <w:rsid w:val="00A15264"/>
    <w:rsid w:val="00A15525"/>
    <w:rsid w:val="00A16093"/>
    <w:rsid w:val="00A160E6"/>
    <w:rsid w:val="00A162C7"/>
    <w:rsid w:val="00A16B02"/>
    <w:rsid w:val="00A17050"/>
    <w:rsid w:val="00A17958"/>
    <w:rsid w:val="00A20132"/>
    <w:rsid w:val="00A203B2"/>
    <w:rsid w:val="00A2193A"/>
    <w:rsid w:val="00A21F01"/>
    <w:rsid w:val="00A226FF"/>
    <w:rsid w:val="00A229C5"/>
    <w:rsid w:val="00A23073"/>
    <w:rsid w:val="00A23483"/>
    <w:rsid w:val="00A25D1A"/>
    <w:rsid w:val="00A25FC3"/>
    <w:rsid w:val="00A26496"/>
    <w:rsid w:val="00A2689B"/>
    <w:rsid w:val="00A271A8"/>
    <w:rsid w:val="00A27EAF"/>
    <w:rsid w:val="00A300E4"/>
    <w:rsid w:val="00A302FB"/>
    <w:rsid w:val="00A31076"/>
    <w:rsid w:val="00A318E2"/>
    <w:rsid w:val="00A31A38"/>
    <w:rsid w:val="00A31BDC"/>
    <w:rsid w:val="00A3297C"/>
    <w:rsid w:val="00A32F2E"/>
    <w:rsid w:val="00A32FFF"/>
    <w:rsid w:val="00A33C3F"/>
    <w:rsid w:val="00A34028"/>
    <w:rsid w:val="00A3439D"/>
    <w:rsid w:val="00A34522"/>
    <w:rsid w:val="00A3547C"/>
    <w:rsid w:val="00A3582D"/>
    <w:rsid w:val="00A3595C"/>
    <w:rsid w:val="00A370F2"/>
    <w:rsid w:val="00A37E39"/>
    <w:rsid w:val="00A400BC"/>
    <w:rsid w:val="00A40611"/>
    <w:rsid w:val="00A4065F"/>
    <w:rsid w:val="00A40E2E"/>
    <w:rsid w:val="00A42222"/>
    <w:rsid w:val="00A4247E"/>
    <w:rsid w:val="00A44F3A"/>
    <w:rsid w:val="00A44FA1"/>
    <w:rsid w:val="00A450DF"/>
    <w:rsid w:val="00A45284"/>
    <w:rsid w:val="00A453C7"/>
    <w:rsid w:val="00A45453"/>
    <w:rsid w:val="00A46040"/>
    <w:rsid w:val="00A466D2"/>
    <w:rsid w:val="00A469D6"/>
    <w:rsid w:val="00A46EFC"/>
    <w:rsid w:val="00A473A8"/>
    <w:rsid w:val="00A47D36"/>
    <w:rsid w:val="00A50880"/>
    <w:rsid w:val="00A51F15"/>
    <w:rsid w:val="00A52758"/>
    <w:rsid w:val="00A52A80"/>
    <w:rsid w:val="00A5397D"/>
    <w:rsid w:val="00A53A7F"/>
    <w:rsid w:val="00A5529D"/>
    <w:rsid w:val="00A552B9"/>
    <w:rsid w:val="00A55AC0"/>
    <w:rsid w:val="00A564B8"/>
    <w:rsid w:val="00A56714"/>
    <w:rsid w:val="00A56AD6"/>
    <w:rsid w:val="00A56D77"/>
    <w:rsid w:val="00A57033"/>
    <w:rsid w:val="00A57155"/>
    <w:rsid w:val="00A576AC"/>
    <w:rsid w:val="00A577E2"/>
    <w:rsid w:val="00A577E3"/>
    <w:rsid w:val="00A57CF5"/>
    <w:rsid w:val="00A601CC"/>
    <w:rsid w:val="00A6054D"/>
    <w:rsid w:val="00A60629"/>
    <w:rsid w:val="00A618A2"/>
    <w:rsid w:val="00A6196D"/>
    <w:rsid w:val="00A61A13"/>
    <w:rsid w:val="00A61ECE"/>
    <w:rsid w:val="00A6254C"/>
    <w:rsid w:val="00A62AFA"/>
    <w:rsid w:val="00A62B88"/>
    <w:rsid w:val="00A63A25"/>
    <w:rsid w:val="00A63B64"/>
    <w:rsid w:val="00A66CC0"/>
    <w:rsid w:val="00A66F7C"/>
    <w:rsid w:val="00A6750D"/>
    <w:rsid w:val="00A67597"/>
    <w:rsid w:val="00A6776A"/>
    <w:rsid w:val="00A679F1"/>
    <w:rsid w:val="00A67CD8"/>
    <w:rsid w:val="00A67F85"/>
    <w:rsid w:val="00A70C1C"/>
    <w:rsid w:val="00A70DC4"/>
    <w:rsid w:val="00A71143"/>
    <w:rsid w:val="00A71B95"/>
    <w:rsid w:val="00A72072"/>
    <w:rsid w:val="00A72093"/>
    <w:rsid w:val="00A722D1"/>
    <w:rsid w:val="00A72A88"/>
    <w:rsid w:val="00A737BF"/>
    <w:rsid w:val="00A73D94"/>
    <w:rsid w:val="00A73DC4"/>
    <w:rsid w:val="00A74D09"/>
    <w:rsid w:val="00A76B2A"/>
    <w:rsid w:val="00A76CEE"/>
    <w:rsid w:val="00A77289"/>
    <w:rsid w:val="00A77477"/>
    <w:rsid w:val="00A77520"/>
    <w:rsid w:val="00A7772A"/>
    <w:rsid w:val="00A8012A"/>
    <w:rsid w:val="00A81C29"/>
    <w:rsid w:val="00A82220"/>
    <w:rsid w:val="00A82657"/>
    <w:rsid w:val="00A82C0E"/>
    <w:rsid w:val="00A82EC1"/>
    <w:rsid w:val="00A83A16"/>
    <w:rsid w:val="00A83E1F"/>
    <w:rsid w:val="00A84595"/>
    <w:rsid w:val="00A8583D"/>
    <w:rsid w:val="00A85D86"/>
    <w:rsid w:val="00A85E04"/>
    <w:rsid w:val="00A874EE"/>
    <w:rsid w:val="00A8773F"/>
    <w:rsid w:val="00A87BFC"/>
    <w:rsid w:val="00A91214"/>
    <w:rsid w:val="00A91A47"/>
    <w:rsid w:val="00A91C78"/>
    <w:rsid w:val="00A9234F"/>
    <w:rsid w:val="00A9311B"/>
    <w:rsid w:val="00A9438A"/>
    <w:rsid w:val="00A94DDD"/>
    <w:rsid w:val="00A96A95"/>
    <w:rsid w:val="00A96ABB"/>
    <w:rsid w:val="00A971C9"/>
    <w:rsid w:val="00A974FF"/>
    <w:rsid w:val="00AA0199"/>
    <w:rsid w:val="00AA0296"/>
    <w:rsid w:val="00AA0A82"/>
    <w:rsid w:val="00AA0DB8"/>
    <w:rsid w:val="00AA1178"/>
    <w:rsid w:val="00AA1AEB"/>
    <w:rsid w:val="00AA1C34"/>
    <w:rsid w:val="00AA2633"/>
    <w:rsid w:val="00AA2E42"/>
    <w:rsid w:val="00AA2E47"/>
    <w:rsid w:val="00AA38B8"/>
    <w:rsid w:val="00AA3C57"/>
    <w:rsid w:val="00AA436C"/>
    <w:rsid w:val="00AA44EA"/>
    <w:rsid w:val="00AA4E85"/>
    <w:rsid w:val="00AA4F2E"/>
    <w:rsid w:val="00AA5318"/>
    <w:rsid w:val="00AA5FD7"/>
    <w:rsid w:val="00AA6045"/>
    <w:rsid w:val="00AA7386"/>
    <w:rsid w:val="00AA7914"/>
    <w:rsid w:val="00AB01F3"/>
    <w:rsid w:val="00AB13EA"/>
    <w:rsid w:val="00AB1431"/>
    <w:rsid w:val="00AB1737"/>
    <w:rsid w:val="00AB1D53"/>
    <w:rsid w:val="00AB2796"/>
    <w:rsid w:val="00AB2875"/>
    <w:rsid w:val="00AB3105"/>
    <w:rsid w:val="00AB393B"/>
    <w:rsid w:val="00AB39C6"/>
    <w:rsid w:val="00AB3A56"/>
    <w:rsid w:val="00AB4BBD"/>
    <w:rsid w:val="00AB60AD"/>
    <w:rsid w:val="00AB6132"/>
    <w:rsid w:val="00AB7059"/>
    <w:rsid w:val="00AB745C"/>
    <w:rsid w:val="00AB7470"/>
    <w:rsid w:val="00AB761D"/>
    <w:rsid w:val="00AB7BD4"/>
    <w:rsid w:val="00AB7BE3"/>
    <w:rsid w:val="00AC2C85"/>
    <w:rsid w:val="00AC388D"/>
    <w:rsid w:val="00AC3F61"/>
    <w:rsid w:val="00AC44AD"/>
    <w:rsid w:val="00AC4782"/>
    <w:rsid w:val="00AC4B66"/>
    <w:rsid w:val="00AC5531"/>
    <w:rsid w:val="00AC56A9"/>
    <w:rsid w:val="00AC601F"/>
    <w:rsid w:val="00AC630C"/>
    <w:rsid w:val="00AC64A3"/>
    <w:rsid w:val="00AC64B2"/>
    <w:rsid w:val="00AC7568"/>
    <w:rsid w:val="00AD00DF"/>
    <w:rsid w:val="00AD066F"/>
    <w:rsid w:val="00AD1BCB"/>
    <w:rsid w:val="00AD1C6B"/>
    <w:rsid w:val="00AD2272"/>
    <w:rsid w:val="00AD35E3"/>
    <w:rsid w:val="00AD37B1"/>
    <w:rsid w:val="00AD3C13"/>
    <w:rsid w:val="00AD402F"/>
    <w:rsid w:val="00AD4F54"/>
    <w:rsid w:val="00AD559B"/>
    <w:rsid w:val="00AD5824"/>
    <w:rsid w:val="00AD5CC0"/>
    <w:rsid w:val="00AD6054"/>
    <w:rsid w:val="00AD6D06"/>
    <w:rsid w:val="00AD788E"/>
    <w:rsid w:val="00AD7C3C"/>
    <w:rsid w:val="00AE0498"/>
    <w:rsid w:val="00AE05DE"/>
    <w:rsid w:val="00AE151D"/>
    <w:rsid w:val="00AE206B"/>
    <w:rsid w:val="00AE236A"/>
    <w:rsid w:val="00AE27DF"/>
    <w:rsid w:val="00AE350D"/>
    <w:rsid w:val="00AE3B26"/>
    <w:rsid w:val="00AE45C2"/>
    <w:rsid w:val="00AE4CBD"/>
    <w:rsid w:val="00AE4D2C"/>
    <w:rsid w:val="00AE5F33"/>
    <w:rsid w:val="00AE607B"/>
    <w:rsid w:val="00AE6459"/>
    <w:rsid w:val="00AE6F03"/>
    <w:rsid w:val="00AF03F9"/>
    <w:rsid w:val="00AF0AC5"/>
    <w:rsid w:val="00AF2E5A"/>
    <w:rsid w:val="00AF32DD"/>
    <w:rsid w:val="00AF38F1"/>
    <w:rsid w:val="00AF3AB7"/>
    <w:rsid w:val="00AF3E4C"/>
    <w:rsid w:val="00AF40AF"/>
    <w:rsid w:val="00AF43FE"/>
    <w:rsid w:val="00AF45A2"/>
    <w:rsid w:val="00AF4E9D"/>
    <w:rsid w:val="00AF4EBA"/>
    <w:rsid w:val="00AF51D9"/>
    <w:rsid w:val="00AF6018"/>
    <w:rsid w:val="00AF6B27"/>
    <w:rsid w:val="00AF713D"/>
    <w:rsid w:val="00AF790B"/>
    <w:rsid w:val="00B00BA5"/>
    <w:rsid w:val="00B02BEB"/>
    <w:rsid w:val="00B0368E"/>
    <w:rsid w:val="00B037DF"/>
    <w:rsid w:val="00B0398B"/>
    <w:rsid w:val="00B04428"/>
    <w:rsid w:val="00B04529"/>
    <w:rsid w:val="00B0520B"/>
    <w:rsid w:val="00B0529A"/>
    <w:rsid w:val="00B064B5"/>
    <w:rsid w:val="00B067B6"/>
    <w:rsid w:val="00B10294"/>
    <w:rsid w:val="00B1043F"/>
    <w:rsid w:val="00B1067F"/>
    <w:rsid w:val="00B1186D"/>
    <w:rsid w:val="00B122B0"/>
    <w:rsid w:val="00B124BD"/>
    <w:rsid w:val="00B14A84"/>
    <w:rsid w:val="00B14DF9"/>
    <w:rsid w:val="00B15C33"/>
    <w:rsid w:val="00B16059"/>
    <w:rsid w:val="00B16367"/>
    <w:rsid w:val="00B165C2"/>
    <w:rsid w:val="00B17304"/>
    <w:rsid w:val="00B178CA"/>
    <w:rsid w:val="00B205F3"/>
    <w:rsid w:val="00B215C1"/>
    <w:rsid w:val="00B22847"/>
    <w:rsid w:val="00B22955"/>
    <w:rsid w:val="00B22CB9"/>
    <w:rsid w:val="00B24AFD"/>
    <w:rsid w:val="00B24CD5"/>
    <w:rsid w:val="00B25069"/>
    <w:rsid w:val="00B253C6"/>
    <w:rsid w:val="00B25C51"/>
    <w:rsid w:val="00B264CD"/>
    <w:rsid w:val="00B26618"/>
    <w:rsid w:val="00B26698"/>
    <w:rsid w:val="00B26766"/>
    <w:rsid w:val="00B27707"/>
    <w:rsid w:val="00B279CC"/>
    <w:rsid w:val="00B279D7"/>
    <w:rsid w:val="00B304B7"/>
    <w:rsid w:val="00B32163"/>
    <w:rsid w:val="00B32827"/>
    <w:rsid w:val="00B32B16"/>
    <w:rsid w:val="00B330EA"/>
    <w:rsid w:val="00B348CE"/>
    <w:rsid w:val="00B35FA4"/>
    <w:rsid w:val="00B36652"/>
    <w:rsid w:val="00B36B30"/>
    <w:rsid w:val="00B36B91"/>
    <w:rsid w:val="00B36E16"/>
    <w:rsid w:val="00B37463"/>
    <w:rsid w:val="00B37564"/>
    <w:rsid w:val="00B378A0"/>
    <w:rsid w:val="00B378C4"/>
    <w:rsid w:val="00B41F15"/>
    <w:rsid w:val="00B422E9"/>
    <w:rsid w:val="00B43A32"/>
    <w:rsid w:val="00B445C5"/>
    <w:rsid w:val="00B44E2F"/>
    <w:rsid w:val="00B44EB1"/>
    <w:rsid w:val="00B47182"/>
    <w:rsid w:val="00B47715"/>
    <w:rsid w:val="00B47C9D"/>
    <w:rsid w:val="00B50BE4"/>
    <w:rsid w:val="00B52056"/>
    <w:rsid w:val="00B521B3"/>
    <w:rsid w:val="00B528BE"/>
    <w:rsid w:val="00B52A0B"/>
    <w:rsid w:val="00B53665"/>
    <w:rsid w:val="00B53696"/>
    <w:rsid w:val="00B5387E"/>
    <w:rsid w:val="00B5415E"/>
    <w:rsid w:val="00B55FC0"/>
    <w:rsid w:val="00B561B0"/>
    <w:rsid w:val="00B564F7"/>
    <w:rsid w:val="00B565AC"/>
    <w:rsid w:val="00B567F9"/>
    <w:rsid w:val="00B578D9"/>
    <w:rsid w:val="00B57FE2"/>
    <w:rsid w:val="00B601A8"/>
    <w:rsid w:val="00B60361"/>
    <w:rsid w:val="00B60399"/>
    <w:rsid w:val="00B608D0"/>
    <w:rsid w:val="00B61C86"/>
    <w:rsid w:val="00B62962"/>
    <w:rsid w:val="00B62B86"/>
    <w:rsid w:val="00B62F02"/>
    <w:rsid w:val="00B634BE"/>
    <w:rsid w:val="00B64868"/>
    <w:rsid w:val="00B64C18"/>
    <w:rsid w:val="00B64DBE"/>
    <w:rsid w:val="00B64FCE"/>
    <w:rsid w:val="00B65383"/>
    <w:rsid w:val="00B65568"/>
    <w:rsid w:val="00B655C1"/>
    <w:rsid w:val="00B655D0"/>
    <w:rsid w:val="00B661A7"/>
    <w:rsid w:val="00B66916"/>
    <w:rsid w:val="00B66A93"/>
    <w:rsid w:val="00B66CE1"/>
    <w:rsid w:val="00B670BB"/>
    <w:rsid w:val="00B6760C"/>
    <w:rsid w:val="00B67933"/>
    <w:rsid w:val="00B70DBD"/>
    <w:rsid w:val="00B72B14"/>
    <w:rsid w:val="00B72CF8"/>
    <w:rsid w:val="00B7394E"/>
    <w:rsid w:val="00B74D7E"/>
    <w:rsid w:val="00B74F06"/>
    <w:rsid w:val="00B75856"/>
    <w:rsid w:val="00B7644C"/>
    <w:rsid w:val="00B76C1E"/>
    <w:rsid w:val="00B77428"/>
    <w:rsid w:val="00B7746A"/>
    <w:rsid w:val="00B778E7"/>
    <w:rsid w:val="00B8026A"/>
    <w:rsid w:val="00B8068D"/>
    <w:rsid w:val="00B8109E"/>
    <w:rsid w:val="00B81421"/>
    <w:rsid w:val="00B81A53"/>
    <w:rsid w:val="00B81B18"/>
    <w:rsid w:val="00B81C48"/>
    <w:rsid w:val="00B81C72"/>
    <w:rsid w:val="00B8242E"/>
    <w:rsid w:val="00B82F5F"/>
    <w:rsid w:val="00B83493"/>
    <w:rsid w:val="00B85458"/>
    <w:rsid w:val="00B854F9"/>
    <w:rsid w:val="00B85CF6"/>
    <w:rsid w:val="00B85F68"/>
    <w:rsid w:val="00B86539"/>
    <w:rsid w:val="00B87D01"/>
    <w:rsid w:val="00B908AA"/>
    <w:rsid w:val="00B921C3"/>
    <w:rsid w:val="00B922BC"/>
    <w:rsid w:val="00B94314"/>
    <w:rsid w:val="00B96074"/>
    <w:rsid w:val="00B967DA"/>
    <w:rsid w:val="00B96C8C"/>
    <w:rsid w:val="00BA0246"/>
    <w:rsid w:val="00BA0C42"/>
    <w:rsid w:val="00BA14A7"/>
    <w:rsid w:val="00BA3172"/>
    <w:rsid w:val="00BA3E65"/>
    <w:rsid w:val="00BA43C4"/>
    <w:rsid w:val="00BA46DA"/>
    <w:rsid w:val="00BA502A"/>
    <w:rsid w:val="00BA5491"/>
    <w:rsid w:val="00BA5C26"/>
    <w:rsid w:val="00BA6821"/>
    <w:rsid w:val="00BA6867"/>
    <w:rsid w:val="00BA7E96"/>
    <w:rsid w:val="00BA7E9C"/>
    <w:rsid w:val="00BB061C"/>
    <w:rsid w:val="00BB1690"/>
    <w:rsid w:val="00BB22B5"/>
    <w:rsid w:val="00BB2961"/>
    <w:rsid w:val="00BB2B08"/>
    <w:rsid w:val="00BB3997"/>
    <w:rsid w:val="00BB4114"/>
    <w:rsid w:val="00BB5648"/>
    <w:rsid w:val="00BB6020"/>
    <w:rsid w:val="00BB6BB4"/>
    <w:rsid w:val="00BB7A4C"/>
    <w:rsid w:val="00BC0C1F"/>
    <w:rsid w:val="00BC1933"/>
    <w:rsid w:val="00BC193A"/>
    <w:rsid w:val="00BC1B71"/>
    <w:rsid w:val="00BC1D5A"/>
    <w:rsid w:val="00BC2258"/>
    <w:rsid w:val="00BC291F"/>
    <w:rsid w:val="00BC39BA"/>
    <w:rsid w:val="00BC3C3C"/>
    <w:rsid w:val="00BC4A18"/>
    <w:rsid w:val="00BC576C"/>
    <w:rsid w:val="00BC794B"/>
    <w:rsid w:val="00BD0266"/>
    <w:rsid w:val="00BD084D"/>
    <w:rsid w:val="00BD099C"/>
    <w:rsid w:val="00BD1031"/>
    <w:rsid w:val="00BD11E5"/>
    <w:rsid w:val="00BD14B9"/>
    <w:rsid w:val="00BD201E"/>
    <w:rsid w:val="00BD2037"/>
    <w:rsid w:val="00BD2DEF"/>
    <w:rsid w:val="00BD30FD"/>
    <w:rsid w:val="00BD37BD"/>
    <w:rsid w:val="00BD42C9"/>
    <w:rsid w:val="00BD48C2"/>
    <w:rsid w:val="00BD5CD0"/>
    <w:rsid w:val="00BD66D5"/>
    <w:rsid w:val="00BD6BED"/>
    <w:rsid w:val="00BD758F"/>
    <w:rsid w:val="00BD7A26"/>
    <w:rsid w:val="00BD7E89"/>
    <w:rsid w:val="00BE03F1"/>
    <w:rsid w:val="00BE060D"/>
    <w:rsid w:val="00BE1579"/>
    <w:rsid w:val="00BE1C8E"/>
    <w:rsid w:val="00BE2103"/>
    <w:rsid w:val="00BE24EB"/>
    <w:rsid w:val="00BE394A"/>
    <w:rsid w:val="00BE4EB6"/>
    <w:rsid w:val="00BE58B3"/>
    <w:rsid w:val="00BE58E6"/>
    <w:rsid w:val="00BE5B4D"/>
    <w:rsid w:val="00BE5DA4"/>
    <w:rsid w:val="00BE697B"/>
    <w:rsid w:val="00BE7EA8"/>
    <w:rsid w:val="00BF01B4"/>
    <w:rsid w:val="00BF05F8"/>
    <w:rsid w:val="00BF07F1"/>
    <w:rsid w:val="00BF089B"/>
    <w:rsid w:val="00BF0AFD"/>
    <w:rsid w:val="00BF0C57"/>
    <w:rsid w:val="00BF183C"/>
    <w:rsid w:val="00BF2AD9"/>
    <w:rsid w:val="00BF2C8B"/>
    <w:rsid w:val="00BF2E25"/>
    <w:rsid w:val="00BF3C81"/>
    <w:rsid w:val="00BF4F7C"/>
    <w:rsid w:val="00BF5550"/>
    <w:rsid w:val="00BF60C1"/>
    <w:rsid w:val="00BF6B14"/>
    <w:rsid w:val="00BF7158"/>
    <w:rsid w:val="00BF71E0"/>
    <w:rsid w:val="00BF7B44"/>
    <w:rsid w:val="00BF7D11"/>
    <w:rsid w:val="00C0192C"/>
    <w:rsid w:val="00C01CAB"/>
    <w:rsid w:val="00C02346"/>
    <w:rsid w:val="00C02C47"/>
    <w:rsid w:val="00C02F0F"/>
    <w:rsid w:val="00C02F32"/>
    <w:rsid w:val="00C0323A"/>
    <w:rsid w:val="00C035E6"/>
    <w:rsid w:val="00C036EA"/>
    <w:rsid w:val="00C04558"/>
    <w:rsid w:val="00C04A90"/>
    <w:rsid w:val="00C04C4F"/>
    <w:rsid w:val="00C0539B"/>
    <w:rsid w:val="00C05972"/>
    <w:rsid w:val="00C0650B"/>
    <w:rsid w:val="00C065AD"/>
    <w:rsid w:val="00C069EA"/>
    <w:rsid w:val="00C06F06"/>
    <w:rsid w:val="00C07908"/>
    <w:rsid w:val="00C07E0F"/>
    <w:rsid w:val="00C100DE"/>
    <w:rsid w:val="00C1034A"/>
    <w:rsid w:val="00C106A0"/>
    <w:rsid w:val="00C10820"/>
    <w:rsid w:val="00C10946"/>
    <w:rsid w:val="00C11370"/>
    <w:rsid w:val="00C11950"/>
    <w:rsid w:val="00C11FA1"/>
    <w:rsid w:val="00C12CE4"/>
    <w:rsid w:val="00C133F7"/>
    <w:rsid w:val="00C1383B"/>
    <w:rsid w:val="00C13CC7"/>
    <w:rsid w:val="00C14187"/>
    <w:rsid w:val="00C146E9"/>
    <w:rsid w:val="00C149CB"/>
    <w:rsid w:val="00C154B6"/>
    <w:rsid w:val="00C15900"/>
    <w:rsid w:val="00C16254"/>
    <w:rsid w:val="00C16AC6"/>
    <w:rsid w:val="00C1701A"/>
    <w:rsid w:val="00C17B19"/>
    <w:rsid w:val="00C2060B"/>
    <w:rsid w:val="00C208C2"/>
    <w:rsid w:val="00C20F9E"/>
    <w:rsid w:val="00C21570"/>
    <w:rsid w:val="00C2180E"/>
    <w:rsid w:val="00C21B88"/>
    <w:rsid w:val="00C21DB8"/>
    <w:rsid w:val="00C22522"/>
    <w:rsid w:val="00C22583"/>
    <w:rsid w:val="00C226C3"/>
    <w:rsid w:val="00C23622"/>
    <w:rsid w:val="00C23666"/>
    <w:rsid w:val="00C238F9"/>
    <w:rsid w:val="00C23D57"/>
    <w:rsid w:val="00C26271"/>
    <w:rsid w:val="00C26874"/>
    <w:rsid w:val="00C268A9"/>
    <w:rsid w:val="00C272B3"/>
    <w:rsid w:val="00C27DCC"/>
    <w:rsid w:val="00C30131"/>
    <w:rsid w:val="00C30B58"/>
    <w:rsid w:val="00C31FA8"/>
    <w:rsid w:val="00C352AA"/>
    <w:rsid w:val="00C3652E"/>
    <w:rsid w:val="00C37081"/>
    <w:rsid w:val="00C3737D"/>
    <w:rsid w:val="00C3751F"/>
    <w:rsid w:val="00C4094E"/>
    <w:rsid w:val="00C414C6"/>
    <w:rsid w:val="00C41F18"/>
    <w:rsid w:val="00C42575"/>
    <w:rsid w:val="00C43CBD"/>
    <w:rsid w:val="00C43EE0"/>
    <w:rsid w:val="00C43F08"/>
    <w:rsid w:val="00C447C4"/>
    <w:rsid w:val="00C45546"/>
    <w:rsid w:val="00C46BFE"/>
    <w:rsid w:val="00C47D04"/>
    <w:rsid w:val="00C539DD"/>
    <w:rsid w:val="00C53E71"/>
    <w:rsid w:val="00C53F68"/>
    <w:rsid w:val="00C54502"/>
    <w:rsid w:val="00C54B68"/>
    <w:rsid w:val="00C54EA0"/>
    <w:rsid w:val="00C55373"/>
    <w:rsid w:val="00C55E87"/>
    <w:rsid w:val="00C5663E"/>
    <w:rsid w:val="00C5667B"/>
    <w:rsid w:val="00C5673B"/>
    <w:rsid w:val="00C575C3"/>
    <w:rsid w:val="00C6032F"/>
    <w:rsid w:val="00C6052C"/>
    <w:rsid w:val="00C60E26"/>
    <w:rsid w:val="00C60FBA"/>
    <w:rsid w:val="00C6194B"/>
    <w:rsid w:val="00C62299"/>
    <w:rsid w:val="00C62805"/>
    <w:rsid w:val="00C62F0D"/>
    <w:rsid w:val="00C639C9"/>
    <w:rsid w:val="00C64676"/>
    <w:rsid w:val="00C65649"/>
    <w:rsid w:val="00C65855"/>
    <w:rsid w:val="00C66886"/>
    <w:rsid w:val="00C70088"/>
    <w:rsid w:val="00C7115C"/>
    <w:rsid w:val="00C73913"/>
    <w:rsid w:val="00C7490F"/>
    <w:rsid w:val="00C74F9D"/>
    <w:rsid w:val="00C750AD"/>
    <w:rsid w:val="00C76270"/>
    <w:rsid w:val="00C7740D"/>
    <w:rsid w:val="00C77D29"/>
    <w:rsid w:val="00C80E96"/>
    <w:rsid w:val="00C813B6"/>
    <w:rsid w:val="00C81E1B"/>
    <w:rsid w:val="00C82204"/>
    <w:rsid w:val="00C827E0"/>
    <w:rsid w:val="00C82F40"/>
    <w:rsid w:val="00C85A1D"/>
    <w:rsid w:val="00C85C72"/>
    <w:rsid w:val="00C86042"/>
    <w:rsid w:val="00C867B5"/>
    <w:rsid w:val="00C86902"/>
    <w:rsid w:val="00C86B14"/>
    <w:rsid w:val="00C86ECE"/>
    <w:rsid w:val="00C8734C"/>
    <w:rsid w:val="00C90A42"/>
    <w:rsid w:val="00C911F7"/>
    <w:rsid w:val="00C91422"/>
    <w:rsid w:val="00C9186E"/>
    <w:rsid w:val="00C918BC"/>
    <w:rsid w:val="00C92592"/>
    <w:rsid w:val="00C93B9B"/>
    <w:rsid w:val="00C93F0F"/>
    <w:rsid w:val="00C94387"/>
    <w:rsid w:val="00C945C7"/>
    <w:rsid w:val="00C94E6C"/>
    <w:rsid w:val="00C9521F"/>
    <w:rsid w:val="00C955E2"/>
    <w:rsid w:val="00C95E01"/>
    <w:rsid w:val="00C9661E"/>
    <w:rsid w:val="00C969A4"/>
    <w:rsid w:val="00C971FE"/>
    <w:rsid w:val="00C97692"/>
    <w:rsid w:val="00C97D13"/>
    <w:rsid w:val="00CA03C2"/>
    <w:rsid w:val="00CA0F83"/>
    <w:rsid w:val="00CA1720"/>
    <w:rsid w:val="00CA21D2"/>
    <w:rsid w:val="00CA23C0"/>
    <w:rsid w:val="00CA2667"/>
    <w:rsid w:val="00CA3D42"/>
    <w:rsid w:val="00CA3E5E"/>
    <w:rsid w:val="00CA429C"/>
    <w:rsid w:val="00CA4809"/>
    <w:rsid w:val="00CA4A0C"/>
    <w:rsid w:val="00CA56E8"/>
    <w:rsid w:val="00CA5CB9"/>
    <w:rsid w:val="00CA60C5"/>
    <w:rsid w:val="00CA767B"/>
    <w:rsid w:val="00CA7F49"/>
    <w:rsid w:val="00CB03FF"/>
    <w:rsid w:val="00CB064B"/>
    <w:rsid w:val="00CB07FC"/>
    <w:rsid w:val="00CB0830"/>
    <w:rsid w:val="00CB0B2C"/>
    <w:rsid w:val="00CB0BEE"/>
    <w:rsid w:val="00CB0FB3"/>
    <w:rsid w:val="00CB168A"/>
    <w:rsid w:val="00CB1C21"/>
    <w:rsid w:val="00CB28F8"/>
    <w:rsid w:val="00CB3C56"/>
    <w:rsid w:val="00CB4795"/>
    <w:rsid w:val="00CB4EA4"/>
    <w:rsid w:val="00CB5BED"/>
    <w:rsid w:val="00CB6533"/>
    <w:rsid w:val="00CB6874"/>
    <w:rsid w:val="00CB6A41"/>
    <w:rsid w:val="00CB75F6"/>
    <w:rsid w:val="00CC24C7"/>
    <w:rsid w:val="00CC2631"/>
    <w:rsid w:val="00CC309B"/>
    <w:rsid w:val="00CC35F7"/>
    <w:rsid w:val="00CC3EE7"/>
    <w:rsid w:val="00CC5FAE"/>
    <w:rsid w:val="00CC6B29"/>
    <w:rsid w:val="00CC74C7"/>
    <w:rsid w:val="00CC79E4"/>
    <w:rsid w:val="00CD00CB"/>
    <w:rsid w:val="00CD0D25"/>
    <w:rsid w:val="00CD100C"/>
    <w:rsid w:val="00CD185E"/>
    <w:rsid w:val="00CD1AC1"/>
    <w:rsid w:val="00CD2492"/>
    <w:rsid w:val="00CD2CBD"/>
    <w:rsid w:val="00CD3CC0"/>
    <w:rsid w:val="00CD400A"/>
    <w:rsid w:val="00CD44D8"/>
    <w:rsid w:val="00CD4610"/>
    <w:rsid w:val="00CD5B4F"/>
    <w:rsid w:val="00CD5EC4"/>
    <w:rsid w:val="00CD6B52"/>
    <w:rsid w:val="00CD7114"/>
    <w:rsid w:val="00CD7F3A"/>
    <w:rsid w:val="00CD7F45"/>
    <w:rsid w:val="00CE024E"/>
    <w:rsid w:val="00CE0489"/>
    <w:rsid w:val="00CE0844"/>
    <w:rsid w:val="00CE0BFB"/>
    <w:rsid w:val="00CE1239"/>
    <w:rsid w:val="00CE213A"/>
    <w:rsid w:val="00CE22A8"/>
    <w:rsid w:val="00CE2729"/>
    <w:rsid w:val="00CE290A"/>
    <w:rsid w:val="00CE2C94"/>
    <w:rsid w:val="00CE3CE0"/>
    <w:rsid w:val="00CE41ED"/>
    <w:rsid w:val="00CE449C"/>
    <w:rsid w:val="00CE5496"/>
    <w:rsid w:val="00CE55DF"/>
    <w:rsid w:val="00CE594C"/>
    <w:rsid w:val="00CE5998"/>
    <w:rsid w:val="00CE6E8F"/>
    <w:rsid w:val="00CE72BF"/>
    <w:rsid w:val="00CE7C21"/>
    <w:rsid w:val="00CE7EA9"/>
    <w:rsid w:val="00CF0002"/>
    <w:rsid w:val="00CF108B"/>
    <w:rsid w:val="00CF1964"/>
    <w:rsid w:val="00CF2768"/>
    <w:rsid w:val="00CF2981"/>
    <w:rsid w:val="00CF2DC3"/>
    <w:rsid w:val="00CF3840"/>
    <w:rsid w:val="00CF4FB5"/>
    <w:rsid w:val="00CF5074"/>
    <w:rsid w:val="00CF6758"/>
    <w:rsid w:val="00CF6F9A"/>
    <w:rsid w:val="00CF7B8B"/>
    <w:rsid w:val="00D0079D"/>
    <w:rsid w:val="00D015FE"/>
    <w:rsid w:val="00D01CFF"/>
    <w:rsid w:val="00D01EB6"/>
    <w:rsid w:val="00D024A0"/>
    <w:rsid w:val="00D02DB3"/>
    <w:rsid w:val="00D02F11"/>
    <w:rsid w:val="00D03053"/>
    <w:rsid w:val="00D038F2"/>
    <w:rsid w:val="00D03D40"/>
    <w:rsid w:val="00D046D9"/>
    <w:rsid w:val="00D0494F"/>
    <w:rsid w:val="00D0521D"/>
    <w:rsid w:val="00D05585"/>
    <w:rsid w:val="00D05713"/>
    <w:rsid w:val="00D058B7"/>
    <w:rsid w:val="00D0607E"/>
    <w:rsid w:val="00D0687B"/>
    <w:rsid w:val="00D10030"/>
    <w:rsid w:val="00D1156E"/>
    <w:rsid w:val="00D11CB0"/>
    <w:rsid w:val="00D12574"/>
    <w:rsid w:val="00D12990"/>
    <w:rsid w:val="00D12F33"/>
    <w:rsid w:val="00D1300C"/>
    <w:rsid w:val="00D13654"/>
    <w:rsid w:val="00D13AF1"/>
    <w:rsid w:val="00D13B1F"/>
    <w:rsid w:val="00D13D41"/>
    <w:rsid w:val="00D13D5E"/>
    <w:rsid w:val="00D14968"/>
    <w:rsid w:val="00D14E65"/>
    <w:rsid w:val="00D15DFE"/>
    <w:rsid w:val="00D167E1"/>
    <w:rsid w:val="00D2022B"/>
    <w:rsid w:val="00D2037D"/>
    <w:rsid w:val="00D20BB0"/>
    <w:rsid w:val="00D20FCA"/>
    <w:rsid w:val="00D215D2"/>
    <w:rsid w:val="00D21B02"/>
    <w:rsid w:val="00D22857"/>
    <w:rsid w:val="00D22944"/>
    <w:rsid w:val="00D23A91"/>
    <w:rsid w:val="00D2421A"/>
    <w:rsid w:val="00D24DFC"/>
    <w:rsid w:val="00D250AF"/>
    <w:rsid w:val="00D2556F"/>
    <w:rsid w:val="00D2619E"/>
    <w:rsid w:val="00D30B54"/>
    <w:rsid w:val="00D31032"/>
    <w:rsid w:val="00D31051"/>
    <w:rsid w:val="00D311C8"/>
    <w:rsid w:val="00D3130E"/>
    <w:rsid w:val="00D31793"/>
    <w:rsid w:val="00D31D9A"/>
    <w:rsid w:val="00D3225C"/>
    <w:rsid w:val="00D32537"/>
    <w:rsid w:val="00D327D1"/>
    <w:rsid w:val="00D33853"/>
    <w:rsid w:val="00D33DF0"/>
    <w:rsid w:val="00D353A1"/>
    <w:rsid w:val="00D35811"/>
    <w:rsid w:val="00D3636D"/>
    <w:rsid w:val="00D367C4"/>
    <w:rsid w:val="00D36859"/>
    <w:rsid w:val="00D36885"/>
    <w:rsid w:val="00D3753D"/>
    <w:rsid w:val="00D40F8C"/>
    <w:rsid w:val="00D416DE"/>
    <w:rsid w:val="00D41AA5"/>
    <w:rsid w:val="00D421C5"/>
    <w:rsid w:val="00D4222F"/>
    <w:rsid w:val="00D422CB"/>
    <w:rsid w:val="00D4261C"/>
    <w:rsid w:val="00D428CE"/>
    <w:rsid w:val="00D42D9E"/>
    <w:rsid w:val="00D42E75"/>
    <w:rsid w:val="00D42EF1"/>
    <w:rsid w:val="00D4624A"/>
    <w:rsid w:val="00D4637B"/>
    <w:rsid w:val="00D46625"/>
    <w:rsid w:val="00D47F82"/>
    <w:rsid w:val="00D50526"/>
    <w:rsid w:val="00D50880"/>
    <w:rsid w:val="00D5098D"/>
    <w:rsid w:val="00D528C0"/>
    <w:rsid w:val="00D5321A"/>
    <w:rsid w:val="00D55596"/>
    <w:rsid w:val="00D55970"/>
    <w:rsid w:val="00D55AD3"/>
    <w:rsid w:val="00D55BF9"/>
    <w:rsid w:val="00D56F17"/>
    <w:rsid w:val="00D571D2"/>
    <w:rsid w:val="00D572FF"/>
    <w:rsid w:val="00D5732C"/>
    <w:rsid w:val="00D5795D"/>
    <w:rsid w:val="00D607A2"/>
    <w:rsid w:val="00D611F3"/>
    <w:rsid w:val="00D61AAB"/>
    <w:rsid w:val="00D61E35"/>
    <w:rsid w:val="00D62717"/>
    <w:rsid w:val="00D633DC"/>
    <w:rsid w:val="00D63516"/>
    <w:rsid w:val="00D6390E"/>
    <w:rsid w:val="00D642B9"/>
    <w:rsid w:val="00D64F21"/>
    <w:rsid w:val="00D65929"/>
    <w:rsid w:val="00D661BD"/>
    <w:rsid w:val="00D66B0A"/>
    <w:rsid w:val="00D66C6F"/>
    <w:rsid w:val="00D66CCC"/>
    <w:rsid w:val="00D66EF0"/>
    <w:rsid w:val="00D6711C"/>
    <w:rsid w:val="00D67861"/>
    <w:rsid w:val="00D67CEA"/>
    <w:rsid w:val="00D703EA"/>
    <w:rsid w:val="00D71728"/>
    <w:rsid w:val="00D718D1"/>
    <w:rsid w:val="00D72159"/>
    <w:rsid w:val="00D72C77"/>
    <w:rsid w:val="00D72EA3"/>
    <w:rsid w:val="00D7318A"/>
    <w:rsid w:val="00D7370A"/>
    <w:rsid w:val="00D73864"/>
    <w:rsid w:val="00D74A89"/>
    <w:rsid w:val="00D75C75"/>
    <w:rsid w:val="00D75ECD"/>
    <w:rsid w:val="00D7684F"/>
    <w:rsid w:val="00D76BD4"/>
    <w:rsid w:val="00D76E4D"/>
    <w:rsid w:val="00D76FC4"/>
    <w:rsid w:val="00D77332"/>
    <w:rsid w:val="00D77990"/>
    <w:rsid w:val="00D77D47"/>
    <w:rsid w:val="00D80A8D"/>
    <w:rsid w:val="00D80EC7"/>
    <w:rsid w:val="00D81144"/>
    <w:rsid w:val="00D81A3E"/>
    <w:rsid w:val="00D829B3"/>
    <w:rsid w:val="00D84A67"/>
    <w:rsid w:val="00D850E3"/>
    <w:rsid w:val="00D851D1"/>
    <w:rsid w:val="00D868D2"/>
    <w:rsid w:val="00D869D7"/>
    <w:rsid w:val="00D86B55"/>
    <w:rsid w:val="00D87B92"/>
    <w:rsid w:val="00D9010C"/>
    <w:rsid w:val="00D910C3"/>
    <w:rsid w:val="00D91261"/>
    <w:rsid w:val="00D912A2"/>
    <w:rsid w:val="00D912BA"/>
    <w:rsid w:val="00D919D1"/>
    <w:rsid w:val="00D91B24"/>
    <w:rsid w:val="00D92110"/>
    <w:rsid w:val="00D923C1"/>
    <w:rsid w:val="00D937DE"/>
    <w:rsid w:val="00D9454B"/>
    <w:rsid w:val="00D949B3"/>
    <w:rsid w:val="00D95351"/>
    <w:rsid w:val="00D955FE"/>
    <w:rsid w:val="00D958B7"/>
    <w:rsid w:val="00D96023"/>
    <w:rsid w:val="00D96CED"/>
    <w:rsid w:val="00D97029"/>
    <w:rsid w:val="00DA095A"/>
    <w:rsid w:val="00DA18EB"/>
    <w:rsid w:val="00DA27B4"/>
    <w:rsid w:val="00DA2DE8"/>
    <w:rsid w:val="00DA2E85"/>
    <w:rsid w:val="00DA34E6"/>
    <w:rsid w:val="00DA3C1C"/>
    <w:rsid w:val="00DA3D61"/>
    <w:rsid w:val="00DA42E3"/>
    <w:rsid w:val="00DA44FF"/>
    <w:rsid w:val="00DA4ABD"/>
    <w:rsid w:val="00DA4D54"/>
    <w:rsid w:val="00DA575B"/>
    <w:rsid w:val="00DA5879"/>
    <w:rsid w:val="00DA60C2"/>
    <w:rsid w:val="00DA63BC"/>
    <w:rsid w:val="00DA7269"/>
    <w:rsid w:val="00DA77BE"/>
    <w:rsid w:val="00DA79C4"/>
    <w:rsid w:val="00DA7C78"/>
    <w:rsid w:val="00DB0041"/>
    <w:rsid w:val="00DB031F"/>
    <w:rsid w:val="00DB0522"/>
    <w:rsid w:val="00DB0537"/>
    <w:rsid w:val="00DB0FBC"/>
    <w:rsid w:val="00DB0FF9"/>
    <w:rsid w:val="00DB108B"/>
    <w:rsid w:val="00DB117E"/>
    <w:rsid w:val="00DB13B8"/>
    <w:rsid w:val="00DB2086"/>
    <w:rsid w:val="00DB2CD6"/>
    <w:rsid w:val="00DB321C"/>
    <w:rsid w:val="00DB3819"/>
    <w:rsid w:val="00DB4074"/>
    <w:rsid w:val="00DB443F"/>
    <w:rsid w:val="00DB4B15"/>
    <w:rsid w:val="00DB4DB4"/>
    <w:rsid w:val="00DB6325"/>
    <w:rsid w:val="00DB67B6"/>
    <w:rsid w:val="00DB73A2"/>
    <w:rsid w:val="00DB7AE7"/>
    <w:rsid w:val="00DB7C3A"/>
    <w:rsid w:val="00DC04A0"/>
    <w:rsid w:val="00DC0C72"/>
    <w:rsid w:val="00DC181B"/>
    <w:rsid w:val="00DC1C7C"/>
    <w:rsid w:val="00DC1DFA"/>
    <w:rsid w:val="00DC2333"/>
    <w:rsid w:val="00DC2397"/>
    <w:rsid w:val="00DC3577"/>
    <w:rsid w:val="00DC3600"/>
    <w:rsid w:val="00DC43F5"/>
    <w:rsid w:val="00DC4875"/>
    <w:rsid w:val="00DC4BFE"/>
    <w:rsid w:val="00DC520F"/>
    <w:rsid w:val="00DC5649"/>
    <w:rsid w:val="00DC5CCE"/>
    <w:rsid w:val="00DC60FB"/>
    <w:rsid w:val="00DC729B"/>
    <w:rsid w:val="00DC737E"/>
    <w:rsid w:val="00DC7A29"/>
    <w:rsid w:val="00DD0386"/>
    <w:rsid w:val="00DD15B7"/>
    <w:rsid w:val="00DD23E7"/>
    <w:rsid w:val="00DD2C4E"/>
    <w:rsid w:val="00DD2CA8"/>
    <w:rsid w:val="00DD4D8D"/>
    <w:rsid w:val="00DD53FF"/>
    <w:rsid w:val="00DD58AE"/>
    <w:rsid w:val="00DD5A05"/>
    <w:rsid w:val="00DD6291"/>
    <w:rsid w:val="00DD62A8"/>
    <w:rsid w:val="00DD76AB"/>
    <w:rsid w:val="00DD7D73"/>
    <w:rsid w:val="00DD7DE8"/>
    <w:rsid w:val="00DD7E60"/>
    <w:rsid w:val="00DE080C"/>
    <w:rsid w:val="00DE08F0"/>
    <w:rsid w:val="00DE0C24"/>
    <w:rsid w:val="00DE11CE"/>
    <w:rsid w:val="00DE1BFE"/>
    <w:rsid w:val="00DE1EBC"/>
    <w:rsid w:val="00DE1F6C"/>
    <w:rsid w:val="00DE3763"/>
    <w:rsid w:val="00DE4610"/>
    <w:rsid w:val="00DE4F93"/>
    <w:rsid w:val="00DE61E3"/>
    <w:rsid w:val="00DE70E1"/>
    <w:rsid w:val="00DE72A0"/>
    <w:rsid w:val="00DE7CFA"/>
    <w:rsid w:val="00DF0120"/>
    <w:rsid w:val="00DF1ED5"/>
    <w:rsid w:val="00DF210B"/>
    <w:rsid w:val="00DF2212"/>
    <w:rsid w:val="00DF22D8"/>
    <w:rsid w:val="00DF2452"/>
    <w:rsid w:val="00DF2BC6"/>
    <w:rsid w:val="00DF3616"/>
    <w:rsid w:val="00DF3D19"/>
    <w:rsid w:val="00DF3FA5"/>
    <w:rsid w:val="00DF48F8"/>
    <w:rsid w:val="00DF4B81"/>
    <w:rsid w:val="00DF4ED7"/>
    <w:rsid w:val="00DF5DD4"/>
    <w:rsid w:val="00DF76D7"/>
    <w:rsid w:val="00E00406"/>
    <w:rsid w:val="00E00475"/>
    <w:rsid w:val="00E0226D"/>
    <w:rsid w:val="00E03FC3"/>
    <w:rsid w:val="00E0574E"/>
    <w:rsid w:val="00E067D2"/>
    <w:rsid w:val="00E1004C"/>
    <w:rsid w:val="00E1082A"/>
    <w:rsid w:val="00E10C8A"/>
    <w:rsid w:val="00E11BA4"/>
    <w:rsid w:val="00E11C17"/>
    <w:rsid w:val="00E124A3"/>
    <w:rsid w:val="00E125BE"/>
    <w:rsid w:val="00E136E6"/>
    <w:rsid w:val="00E1413E"/>
    <w:rsid w:val="00E14BF2"/>
    <w:rsid w:val="00E15133"/>
    <w:rsid w:val="00E151B0"/>
    <w:rsid w:val="00E168FC"/>
    <w:rsid w:val="00E17AF2"/>
    <w:rsid w:val="00E17C8D"/>
    <w:rsid w:val="00E17D87"/>
    <w:rsid w:val="00E20AE7"/>
    <w:rsid w:val="00E216D2"/>
    <w:rsid w:val="00E2188C"/>
    <w:rsid w:val="00E21A89"/>
    <w:rsid w:val="00E21DFA"/>
    <w:rsid w:val="00E22A11"/>
    <w:rsid w:val="00E22F4B"/>
    <w:rsid w:val="00E24601"/>
    <w:rsid w:val="00E252A8"/>
    <w:rsid w:val="00E261CE"/>
    <w:rsid w:val="00E2745D"/>
    <w:rsid w:val="00E27836"/>
    <w:rsid w:val="00E27AF5"/>
    <w:rsid w:val="00E27B08"/>
    <w:rsid w:val="00E30114"/>
    <w:rsid w:val="00E31EA1"/>
    <w:rsid w:val="00E31F47"/>
    <w:rsid w:val="00E3278B"/>
    <w:rsid w:val="00E32F5C"/>
    <w:rsid w:val="00E3307C"/>
    <w:rsid w:val="00E3480B"/>
    <w:rsid w:val="00E34E83"/>
    <w:rsid w:val="00E35D81"/>
    <w:rsid w:val="00E36356"/>
    <w:rsid w:val="00E36519"/>
    <w:rsid w:val="00E36552"/>
    <w:rsid w:val="00E37ACF"/>
    <w:rsid w:val="00E37B33"/>
    <w:rsid w:val="00E37CC4"/>
    <w:rsid w:val="00E37FB8"/>
    <w:rsid w:val="00E4023B"/>
    <w:rsid w:val="00E41BE3"/>
    <w:rsid w:val="00E423B1"/>
    <w:rsid w:val="00E42F1E"/>
    <w:rsid w:val="00E42FC7"/>
    <w:rsid w:val="00E4306D"/>
    <w:rsid w:val="00E4329E"/>
    <w:rsid w:val="00E4381A"/>
    <w:rsid w:val="00E439C6"/>
    <w:rsid w:val="00E44A69"/>
    <w:rsid w:val="00E4524A"/>
    <w:rsid w:val="00E45557"/>
    <w:rsid w:val="00E4597C"/>
    <w:rsid w:val="00E46F12"/>
    <w:rsid w:val="00E4734B"/>
    <w:rsid w:val="00E475EF"/>
    <w:rsid w:val="00E47821"/>
    <w:rsid w:val="00E478A8"/>
    <w:rsid w:val="00E50998"/>
    <w:rsid w:val="00E50C8F"/>
    <w:rsid w:val="00E516E9"/>
    <w:rsid w:val="00E5281A"/>
    <w:rsid w:val="00E548AB"/>
    <w:rsid w:val="00E555D8"/>
    <w:rsid w:val="00E556C5"/>
    <w:rsid w:val="00E55FCE"/>
    <w:rsid w:val="00E567E4"/>
    <w:rsid w:val="00E56A1F"/>
    <w:rsid w:val="00E57271"/>
    <w:rsid w:val="00E572E2"/>
    <w:rsid w:val="00E57700"/>
    <w:rsid w:val="00E600DE"/>
    <w:rsid w:val="00E60469"/>
    <w:rsid w:val="00E6088C"/>
    <w:rsid w:val="00E60B2A"/>
    <w:rsid w:val="00E6170E"/>
    <w:rsid w:val="00E618EE"/>
    <w:rsid w:val="00E62092"/>
    <w:rsid w:val="00E62F5C"/>
    <w:rsid w:val="00E63C16"/>
    <w:rsid w:val="00E63F88"/>
    <w:rsid w:val="00E6490F"/>
    <w:rsid w:val="00E64E43"/>
    <w:rsid w:val="00E655C7"/>
    <w:rsid w:val="00E65820"/>
    <w:rsid w:val="00E65ABB"/>
    <w:rsid w:val="00E67186"/>
    <w:rsid w:val="00E67E3A"/>
    <w:rsid w:val="00E70213"/>
    <w:rsid w:val="00E707B9"/>
    <w:rsid w:val="00E7125C"/>
    <w:rsid w:val="00E71ACA"/>
    <w:rsid w:val="00E71F5D"/>
    <w:rsid w:val="00E72943"/>
    <w:rsid w:val="00E72F28"/>
    <w:rsid w:val="00E73BF5"/>
    <w:rsid w:val="00E73D2C"/>
    <w:rsid w:val="00E74210"/>
    <w:rsid w:val="00E742AF"/>
    <w:rsid w:val="00E75C94"/>
    <w:rsid w:val="00E75F47"/>
    <w:rsid w:val="00E76E4E"/>
    <w:rsid w:val="00E7716C"/>
    <w:rsid w:val="00E77D92"/>
    <w:rsid w:val="00E80361"/>
    <w:rsid w:val="00E80681"/>
    <w:rsid w:val="00E80E39"/>
    <w:rsid w:val="00E81969"/>
    <w:rsid w:val="00E81A06"/>
    <w:rsid w:val="00E82776"/>
    <w:rsid w:val="00E8282C"/>
    <w:rsid w:val="00E82CC6"/>
    <w:rsid w:val="00E82CEF"/>
    <w:rsid w:val="00E8621B"/>
    <w:rsid w:val="00E8627F"/>
    <w:rsid w:val="00E9020B"/>
    <w:rsid w:val="00E90882"/>
    <w:rsid w:val="00E91613"/>
    <w:rsid w:val="00E9192F"/>
    <w:rsid w:val="00E92776"/>
    <w:rsid w:val="00E92924"/>
    <w:rsid w:val="00E92CD4"/>
    <w:rsid w:val="00E9399D"/>
    <w:rsid w:val="00E94FAA"/>
    <w:rsid w:val="00E9641B"/>
    <w:rsid w:val="00E96F63"/>
    <w:rsid w:val="00E97339"/>
    <w:rsid w:val="00E97920"/>
    <w:rsid w:val="00E97DFC"/>
    <w:rsid w:val="00EA004C"/>
    <w:rsid w:val="00EA014A"/>
    <w:rsid w:val="00EA1352"/>
    <w:rsid w:val="00EA1F12"/>
    <w:rsid w:val="00EA28B8"/>
    <w:rsid w:val="00EA2E28"/>
    <w:rsid w:val="00EA3AE5"/>
    <w:rsid w:val="00EA3B41"/>
    <w:rsid w:val="00EA3CAC"/>
    <w:rsid w:val="00EA4F47"/>
    <w:rsid w:val="00EA7587"/>
    <w:rsid w:val="00EB0737"/>
    <w:rsid w:val="00EB081D"/>
    <w:rsid w:val="00EB0ADF"/>
    <w:rsid w:val="00EB0BD6"/>
    <w:rsid w:val="00EB109E"/>
    <w:rsid w:val="00EB29CC"/>
    <w:rsid w:val="00EB360D"/>
    <w:rsid w:val="00EB3F97"/>
    <w:rsid w:val="00EB424B"/>
    <w:rsid w:val="00EB464A"/>
    <w:rsid w:val="00EB6883"/>
    <w:rsid w:val="00EB6BDC"/>
    <w:rsid w:val="00EB714D"/>
    <w:rsid w:val="00EB76B1"/>
    <w:rsid w:val="00EB77AA"/>
    <w:rsid w:val="00EB7D94"/>
    <w:rsid w:val="00EB7ECC"/>
    <w:rsid w:val="00EC0666"/>
    <w:rsid w:val="00EC1316"/>
    <w:rsid w:val="00EC15A1"/>
    <w:rsid w:val="00EC1A6B"/>
    <w:rsid w:val="00EC28CB"/>
    <w:rsid w:val="00EC358F"/>
    <w:rsid w:val="00EC3A54"/>
    <w:rsid w:val="00EC53C9"/>
    <w:rsid w:val="00EC54D4"/>
    <w:rsid w:val="00EC713A"/>
    <w:rsid w:val="00ED0417"/>
    <w:rsid w:val="00ED04CA"/>
    <w:rsid w:val="00ED0599"/>
    <w:rsid w:val="00ED0770"/>
    <w:rsid w:val="00ED0A70"/>
    <w:rsid w:val="00ED11EE"/>
    <w:rsid w:val="00ED15DB"/>
    <w:rsid w:val="00ED1CF1"/>
    <w:rsid w:val="00ED2A87"/>
    <w:rsid w:val="00ED2F70"/>
    <w:rsid w:val="00ED3193"/>
    <w:rsid w:val="00ED3266"/>
    <w:rsid w:val="00ED37C3"/>
    <w:rsid w:val="00ED38AA"/>
    <w:rsid w:val="00ED3A9F"/>
    <w:rsid w:val="00ED3DC7"/>
    <w:rsid w:val="00ED4923"/>
    <w:rsid w:val="00ED4D75"/>
    <w:rsid w:val="00ED5EF1"/>
    <w:rsid w:val="00ED66DC"/>
    <w:rsid w:val="00ED68ED"/>
    <w:rsid w:val="00ED6CB8"/>
    <w:rsid w:val="00ED6E86"/>
    <w:rsid w:val="00ED74B9"/>
    <w:rsid w:val="00ED7B61"/>
    <w:rsid w:val="00EE14BC"/>
    <w:rsid w:val="00EE1A3A"/>
    <w:rsid w:val="00EE1B18"/>
    <w:rsid w:val="00EE2235"/>
    <w:rsid w:val="00EE2C2A"/>
    <w:rsid w:val="00EE433B"/>
    <w:rsid w:val="00EE4930"/>
    <w:rsid w:val="00EE4CD2"/>
    <w:rsid w:val="00EE4D9D"/>
    <w:rsid w:val="00EE520C"/>
    <w:rsid w:val="00EE6517"/>
    <w:rsid w:val="00EE66F2"/>
    <w:rsid w:val="00EE712A"/>
    <w:rsid w:val="00EF01AD"/>
    <w:rsid w:val="00EF0FCB"/>
    <w:rsid w:val="00EF1F4C"/>
    <w:rsid w:val="00EF24E3"/>
    <w:rsid w:val="00EF379E"/>
    <w:rsid w:val="00EF3802"/>
    <w:rsid w:val="00EF4B02"/>
    <w:rsid w:val="00EF4D43"/>
    <w:rsid w:val="00EF516E"/>
    <w:rsid w:val="00EF52E2"/>
    <w:rsid w:val="00EF59FC"/>
    <w:rsid w:val="00EF5B9D"/>
    <w:rsid w:val="00EF5EAB"/>
    <w:rsid w:val="00EF7739"/>
    <w:rsid w:val="00F00DDC"/>
    <w:rsid w:val="00F00EAB"/>
    <w:rsid w:val="00F00F02"/>
    <w:rsid w:val="00F02513"/>
    <w:rsid w:val="00F02547"/>
    <w:rsid w:val="00F0333D"/>
    <w:rsid w:val="00F037BF"/>
    <w:rsid w:val="00F03962"/>
    <w:rsid w:val="00F03E7F"/>
    <w:rsid w:val="00F04570"/>
    <w:rsid w:val="00F04853"/>
    <w:rsid w:val="00F04FD4"/>
    <w:rsid w:val="00F0531F"/>
    <w:rsid w:val="00F057C4"/>
    <w:rsid w:val="00F05CA2"/>
    <w:rsid w:val="00F0608F"/>
    <w:rsid w:val="00F06284"/>
    <w:rsid w:val="00F0675F"/>
    <w:rsid w:val="00F06987"/>
    <w:rsid w:val="00F06AEC"/>
    <w:rsid w:val="00F06B2C"/>
    <w:rsid w:val="00F06DD5"/>
    <w:rsid w:val="00F10D4A"/>
    <w:rsid w:val="00F11E21"/>
    <w:rsid w:val="00F12CB9"/>
    <w:rsid w:val="00F12E65"/>
    <w:rsid w:val="00F13768"/>
    <w:rsid w:val="00F13920"/>
    <w:rsid w:val="00F13B4D"/>
    <w:rsid w:val="00F13F1F"/>
    <w:rsid w:val="00F13F3D"/>
    <w:rsid w:val="00F153EF"/>
    <w:rsid w:val="00F15B04"/>
    <w:rsid w:val="00F15B8F"/>
    <w:rsid w:val="00F16F2A"/>
    <w:rsid w:val="00F17970"/>
    <w:rsid w:val="00F20A04"/>
    <w:rsid w:val="00F20B0B"/>
    <w:rsid w:val="00F20E27"/>
    <w:rsid w:val="00F21C5B"/>
    <w:rsid w:val="00F21E39"/>
    <w:rsid w:val="00F22B69"/>
    <w:rsid w:val="00F2374C"/>
    <w:rsid w:val="00F23942"/>
    <w:rsid w:val="00F23BEE"/>
    <w:rsid w:val="00F23CF6"/>
    <w:rsid w:val="00F255F5"/>
    <w:rsid w:val="00F25661"/>
    <w:rsid w:val="00F26221"/>
    <w:rsid w:val="00F26FCD"/>
    <w:rsid w:val="00F2711A"/>
    <w:rsid w:val="00F27540"/>
    <w:rsid w:val="00F3058E"/>
    <w:rsid w:val="00F32629"/>
    <w:rsid w:val="00F32F91"/>
    <w:rsid w:val="00F33977"/>
    <w:rsid w:val="00F34776"/>
    <w:rsid w:val="00F35034"/>
    <w:rsid w:val="00F36059"/>
    <w:rsid w:val="00F361DD"/>
    <w:rsid w:val="00F366DD"/>
    <w:rsid w:val="00F37AEA"/>
    <w:rsid w:val="00F37D53"/>
    <w:rsid w:val="00F4008C"/>
    <w:rsid w:val="00F41315"/>
    <w:rsid w:val="00F4195C"/>
    <w:rsid w:val="00F41C4B"/>
    <w:rsid w:val="00F41DDD"/>
    <w:rsid w:val="00F41FA5"/>
    <w:rsid w:val="00F41FE2"/>
    <w:rsid w:val="00F422C9"/>
    <w:rsid w:val="00F42B79"/>
    <w:rsid w:val="00F43E5D"/>
    <w:rsid w:val="00F45998"/>
    <w:rsid w:val="00F45C23"/>
    <w:rsid w:val="00F46342"/>
    <w:rsid w:val="00F46735"/>
    <w:rsid w:val="00F46DD7"/>
    <w:rsid w:val="00F47EB6"/>
    <w:rsid w:val="00F50DF6"/>
    <w:rsid w:val="00F52225"/>
    <w:rsid w:val="00F5339D"/>
    <w:rsid w:val="00F53C4F"/>
    <w:rsid w:val="00F540F9"/>
    <w:rsid w:val="00F54A58"/>
    <w:rsid w:val="00F56180"/>
    <w:rsid w:val="00F56D52"/>
    <w:rsid w:val="00F6122F"/>
    <w:rsid w:val="00F61621"/>
    <w:rsid w:val="00F61F84"/>
    <w:rsid w:val="00F62B21"/>
    <w:rsid w:val="00F62E78"/>
    <w:rsid w:val="00F631C8"/>
    <w:rsid w:val="00F635A3"/>
    <w:rsid w:val="00F64093"/>
    <w:rsid w:val="00F6673F"/>
    <w:rsid w:val="00F6773D"/>
    <w:rsid w:val="00F678D3"/>
    <w:rsid w:val="00F707A3"/>
    <w:rsid w:val="00F7104B"/>
    <w:rsid w:val="00F722C2"/>
    <w:rsid w:val="00F725CC"/>
    <w:rsid w:val="00F72781"/>
    <w:rsid w:val="00F72BC3"/>
    <w:rsid w:val="00F72E76"/>
    <w:rsid w:val="00F73500"/>
    <w:rsid w:val="00F737BD"/>
    <w:rsid w:val="00F73F80"/>
    <w:rsid w:val="00F7475D"/>
    <w:rsid w:val="00F74842"/>
    <w:rsid w:val="00F752A9"/>
    <w:rsid w:val="00F75549"/>
    <w:rsid w:val="00F755AC"/>
    <w:rsid w:val="00F75CD1"/>
    <w:rsid w:val="00F77465"/>
    <w:rsid w:val="00F778A2"/>
    <w:rsid w:val="00F8003E"/>
    <w:rsid w:val="00F80392"/>
    <w:rsid w:val="00F80776"/>
    <w:rsid w:val="00F81E23"/>
    <w:rsid w:val="00F82177"/>
    <w:rsid w:val="00F824CB"/>
    <w:rsid w:val="00F82768"/>
    <w:rsid w:val="00F83607"/>
    <w:rsid w:val="00F836B0"/>
    <w:rsid w:val="00F83907"/>
    <w:rsid w:val="00F839EF"/>
    <w:rsid w:val="00F83C96"/>
    <w:rsid w:val="00F83FD4"/>
    <w:rsid w:val="00F84F07"/>
    <w:rsid w:val="00F8507C"/>
    <w:rsid w:val="00F854F0"/>
    <w:rsid w:val="00F8556F"/>
    <w:rsid w:val="00F8661B"/>
    <w:rsid w:val="00F86BC4"/>
    <w:rsid w:val="00F86FF8"/>
    <w:rsid w:val="00F8777A"/>
    <w:rsid w:val="00F87A65"/>
    <w:rsid w:val="00F9147F"/>
    <w:rsid w:val="00F91996"/>
    <w:rsid w:val="00F91CD5"/>
    <w:rsid w:val="00F91FB7"/>
    <w:rsid w:val="00F93240"/>
    <w:rsid w:val="00F936F8"/>
    <w:rsid w:val="00F9400F"/>
    <w:rsid w:val="00F942DB"/>
    <w:rsid w:val="00F9462D"/>
    <w:rsid w:val="00F9484B"/>
    <w:rsid w:val="00F949DC"/>
    <w:rsid w:val="00F94B5F"/>
    <w:rsid w:val="00F9573B"/>
    <w:rsid w:val="00F95C2E"/>
    <w:rsid w:val="00F95F84"/>
    <w:rsid w:val="00F9660D"/>
    <w:rsid w:val="00F97241"/>
    <w:rsid w:val="00F97960"/>
    <w:rsid w:val="00F97B15"/>
    <w:rsid w:val="00FA04B8"/>
    <w:rsid w:val="00FA055E"/>
    <w:rsid w:val="00FA06E8"/>
    <w:rsid w:val="00FA0DDB"/>
    <w:rsid w:val="00FA1BE0"/>
    <w:rsid w:val="00FA1FF1"/>
    <w:rsid w:val="00FA4C4A"/>
    <w:rsid w:val="00FA4D7A"/>
    <w:rsid w:val="00FA5080"/>
    <w:rsid w:val="00FA5E78"/>
    <w:rsid w:val="00FA5F19"/>
    <w:rsid w:val="00FA60CD"/>
    <w:rsid w:val="00FA6AF2"/>
    <w:rsid w:val="00FA79E7"/>
    <w:rsid w:val="00FB018F"/>
    <w:rsid w:val="00FB14B9"/>
    <w:rsid w:val="00FB1765"/>
    <w:rsid w:val="00FB30D5"/>
    <w:rsid w:val="00FB3B0A"/>
    <w:rsid w:val="00FB4306"/>
    <w:rsid w:val="00FB53BF"/>
    <w:rsid w:val="00FB6214"/>
    <w:rsid w:val="00FB625B"/>
    <w:rsid w:val="00FB72A8"/>
    <w:rsid w:val="00FB75D9"/>
    <w:rsid w:val="00FB7711"/>
    <w:rsid w:val="00FB7CCA"/>
    <w:rsid w:val="00FB7D24"/>
    <w:rsid w:val="00FB7E87"/>
    <w:rsid w:val="00FB7F75"/>
    <w:rsid w:val="00FC14AE"/>
    <w:rsid w:val="00FC21C4"/>
    <w:rsid w:val="00FC21E7"/>
    <w:rsid w:val="00FC2F8D"/>
    <w:rsid w:val="00FC3AE3"/>
    <w:rsid w:val="00FC3DB9"/>
    <w:rsid w:val="00FC3EEC"/>
    <w:rsid w:val="00FC4772"/>
    <w:rsid w:val="00FC4C79"/>
    <w:rsid w:val="00FC5376"/>
    <w:rsid w:val="00FC6F55"/>
    <w:rsid w:val="00FC7C0A"/>
    <w:rsid w:val="00FD08CD"/>
    <w:rsid w:val="00FD1C8C"/>
    <w:rsid w:val="00FD30F3"/>
    <w:rsid w:val="00FD33B3"/>
    <w:rsid w:val="00FD4DA4"/>
    <w:rsid w:val="00FD535B"/>
    <w:rsid w:val="00FD57BF"/>
    <w:rsid w:val="00FD5F6D"/>
    <w:rsid w:val="00FD68FC"/>
    <w:rsid w:val="00FD75C1"/>
    <w:rsid w:val="00FD75D4"/>
    <w:rsid w:val="00FD77E6"/>
    <w:rsid w:val="00FE0953"/>
    <w:rsid w:val="00FE212E"/>
    <w:rsid w:val="00FE2D41"/>
    <w:rsid w:val="00FE2EBE"/>
    <w:rsid w:val="00FE36C4"/>
    <w:rsid w:val="00FE39E8"/>
    <w:rsid w:val="00FE3C90"/>
    <w:rsid w:val="00FE4678"/>
    <w:rsid w:val="00FE61B9"/>
    <w:rsid w:val="00FE657C"/>
    <w:rsid w:val="00FE6C38"/>
    <w:rsid w:val="00FE6DE6"/>
    <w:rsid w:val="00FE7526"/>
    <w:rsid w:val="00FE7A45"/>
    <w:rsid w:val="00FF0335"/>
    <w:rsid w:val="00FF27A3"/>
    <w:rsid w:val="00FF2A48"/>
    <w:rsid w:val="00FF2DD7"/>
    <w:rsid w:val="00FF32C1"/>
    <w:rsid w:val="00FF4665"/>
    <w:rsid w:val="00FF5190"/>
    <w:rsid w:val="00FF59F6"/>
    <w:rsid w:val="00FF5C34"/>
    <w:rsid w:val="00FF5C49"/>
    <w:rsid w:val="00FF6249"/>
    <w:rsid w:val="00FF629F"/>
    <w:rsid w:val="00FF67BC"/>
    <w:rsid w:val="00FF6AE9"/>
    <w:rsid w:val="00FF6B3A"/>
    <w:rsid w:val="00FF72F7"/>
    <w:rsid w:val="00FF7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1EBE8CB4"/>
  <w15:docId w15:val="{E28A9BE0-052F-4CDC-A591-99F453C75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CH" w:eastAsia="it-CH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9" w:qFormat="1"/>
    <w:lsdException w:name="heading 2" w:locked="1" w:uiPriority="9" w:qFormat="1"/>
    <w:lsdException w:name="heading 3" w:locked="1" w:uiPriority="9" w:qFormat="1"/>
    <w:lsdException w:name="heading 4" w:locked="1" w:semiHidden="1" w:uiPriority="9" w:unhideWhenUsed="1" w:qFormat="1"/>
    <w:lsdException w:name="heading 5" w:locked="1" w:uiPriority="9" w:qFormat="1"/>
    <w:lsdException w:name="heading 6" w:locked="1" w:semiHidden="1" w:uiPriority="9" w:unhideWhenUsed="1" w:qFormat="1"/>
    <w:lsdException w:name="heading 7" w:locked="1" w:semiHidden="1" w:uiPriority="9" w:unhideWhenUsed="1" w:qFormat="1"/>
    <w:lsdException w:name="heading 8" w:locked="1" w:semiHidden="1" w:uiPriority="9" w:unhideWhenUsed="1" w:qFormat="1"/>
    <w:lsdException w:name="heading 9" w:locked="1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lock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43049"/>
    <w:pPr>
      <w:spacing w:after="120"/>
    </w:pPr>
    <w:rPr>
      <w:rFonts w:ascii="Arial" w:hAnsi="Arial" w:cs="Arial"/>
      <w:sz w:val="24"/>
      <w:szCs w:val="24"/>
      <w:lang w:val="it-IT" w:eastAsia="it-IT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F629F"/>
    <w:pPr>
      <w:keepNext/>
      <w:numPr>
        <w:numId w:val="1"/>
      </w:numPr>
      <w:spacing w:before="480" w:after="240"/>
      <w:ind w:left="851" w:hanging="851"/>
      <w:outlineLvl w:val="0"/>
    </w:pPr>
    <w:rPr>
      <w:rFonts w:eastAsia="Calibri"/>
      <w:b/>
      <w:bCs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qFormat/>
    <w:rsid w:val="00B7746A"/>
    <w:pPr>
      <w:keepNext/>
      <w:numPr>
        <w:ilvl w:val="1"/>
        <w:numId w:val="1"/>
      </w:numPr>
      <w:overflowPunct w:val="0"/>
      <w:autoSpaceDE w:val="0"/>
      <w:autoSpaceDN w:val="0"/>
      <w:adjustRightInd w:val="0"/>
      <w:spacing w:before="240"/>
      <w:ind w:left="567" w:hanging="567"/>
      <w:textAlignment w:val="baseline"/>
      <w:outlineLvl w:val="1"/>
    </w:pPr>
    <w:rPr>
      <w:b/>
      <w:bCs/>
      <w:lang w:val="it-CH" w:eastAsia="it-CH"/>
    </w:rPr>
  </w:style>
  <w:style w:type="paragraph" w:styleId="Titolo3">
    <w:name w:val="heading 3"/>
    <w:basedOn w:val="Normale"/>
    <w:next w:val="Normale"/>
    <w:link w:val="Titolo3Carattere"/>
    <w:uiPriority w:val="9"/>
    <w:qFormat/>
    <w:rsid w:val="00FF629F"/>
    <w:pPr>
      <w:keepNext/>
      <w:numPr>
        <w:ilvl w:val="2"/>
        <w:numId w:val="1"/>
      </w:numPr>
      <w:spacing w:before="240"/>
      <w:ind w:left="851" w:hanging="851"/>
      <w:outlineLvl w:val="2"/>
    </w:pPr>
    <w:rPr>
      <w:bCs/>
      <w:i/>
      <w:szCs w:val="26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locked/>
    <w:rsid w:val="00014AD9"/>
    <w:pPr>
      <w:keepNext/>
      <w:keepLines/>
      <w:numPr>
        <w:ilvl w:val="3"/>
        <w:numId w:val="1"/>
      </w:numPr>
      <w:spacing w:before="120" w:after="60" w:line="259" w:lineRule="auto"/>
      <w:outlineLvl w:val="3"/>
    </w:pPr>
    <w:rPr>
      <w:rFonts w:eastAsiaTheme="majorEastAsia"/>
      <w:iCs/>
      <w:szCs w:val="22"/>
      <w:lang w:val="it-CH" w:eastAsia="it-CH"/>
    </w:rPr>
  </w:style>
  <w:style w:type="paragraph" w:styleId="Titolo5">
    <w:name w:val="heading 5"/>
    <w:basedOn w:val="Normale"/>
    <w:next w:val="Normale"/>
    <w:link w:val="Titolo5Carattere"/>
    <w:uiPriority w:val="9"/>
    <w:qFormat/>
    <w:rsid w:val="000579EB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locked/>
    <w:rsid w:val="0097453F"/>
    <w:pPr>
      <w:keepNext/>
      <w:keepLines/>
      <w:numPr>
        <w:ilvl w:val="5"/>
        <w:numId w:val="1"/>
      </w:numPr>
      <w:spacing w:before="40" w:line="259" w:lineRule="auto"/>
      <w:outlineLvl w:val="5"/>
    </w:pPr>
    <w:rPr>
      <w:rFonts w:asciiTheme="majorHAnsi" w:eastAsiaTheme="majorEastAsia" w:hAnsiTheme="majorHAnsi" w:cstheme="majorBidi"/>
      <w:color w:val="243F60" w:themeColor="accent1" w:themeShade="7F"/>
      <w:sz w:val="22"/>
      <w:szCs w:val="22"/>
      <w:lang w:val="it-CH" w:eastAsia="it-CH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locked/>
    <w:rsid w:val="0097453F"/>
    <w:pPr>
      <w:keepNext/>
      <w:keepLines/>
      <w:numPr>
        <w:ilvl w:val="6"/>
        <w:numId w:val="1"/>
      </w:numPr>
      <w:spacing w:before="40" w:line="259" w:lineRule="auto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  <w:lang w:val="it-CH" w:eastAsia="it-CH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locked/>
    <w:rsid w:val="0097453F"/>
    <w:pPr>
      <w:keepNext/>
      <w:keepLines/>
      <w:numPr>
        <w:ilvl w:val="7"/>
        <w:numId w:val="1"/>
      </w:numPr>
      <w:spacing w:before="40" w:line="259" w:lineRule="auto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it-CH" w:eastAsia="it-CH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locked/>
    <w:rsid w:val="0097453F"/>
    <w:pPr>
      <w:keepNext/>
      <w:keepLines/>
      <w:numPr>
        <w:ilvl w:val="8"/>
        <w:numId w:val="1"/>
      </w:numPr>
      <w:spacing w:before="40" w:line="259" w:lineRule="auto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it-CH" w:eastAsia="it-CH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link w:val="Titolo1"/>
    <w:uiPriority w:val="9"/>
    <w:rsid w:val="00FF629F"/>
    <w:rPr>
      <w:rFonts w:ascii="Arial" w:eastAsia="Calibri" w:hAnsi="Arial" w:cs="Arial"/>
      <w:b/>
      <w:bCs/>
      <w:sz w:val="28"/>
      <w:szCs w:val="28"/>
      <w:lang w:val="it-IT" w:eastAsia="it-IT"/>
    </w:rPr>
  </w:style>
  <w:style w:type="character" w:customStyle="1" w:styleId="Titolo2Carattere">
    <w:name w:val="Titolo 2 Carattere"/>
    <w:link w:val="Titolo2"/>
    <w:uiPriority w:val="9"/>
    <w:rsid w:val="00B7746A"/>
    <w:rPr>
      <w:rFonts w:ascii="Arial" w:hAnsi="Arial" w:cs="Arial"/>
      <w:b/>
      <w:bCs/>
      <w:sz w:val="24"/>
      <w:szCs w:val="24"/>
    </w:rPr>
  </w:style>
  <w:style w:type="character" w:customStyle="1" w:styleId="Titolo3Carattere">
    <w:name w:val="Titolo 3 Carattere"/>
    <w:link w:val="Titolo3"/>
    <w:uiPriority w:val="9"/>
    <w:rsid w:val="00FF629F"/>
    <w:rPr>
      <w:rFonts w:ascii="Arial" w:hAnsi="Arial" w:cs="Arial"/>
      <w:bCs/>
      <w:i/>
      <w:sz w:val="24"/>
      <w:szCs w:val="26"/>
      <w:lang w:val="it-IT" w:eastAsia="it-IT"/>
    </w:rPr>
  </w:style>
  <w:style w:type="character" w:customStyle="1" w:styleId="Titolo5Carattere">
    <w:name w:val="Titolo 5 Carattere"/>
    <w:link w:val="Titolo5"/>
    <w:uiPriority w:val="9"/>
    <w:rsid w:val="000E5C72"/>
    <w:rPr>
      <w:rFonts w:ascii="Arial" w:hAnsi="Arial" w:cs="Arial"/>
      <w:b/>
      <w:bCs/>
      <w:i/>
      <w:iCs/>
      <w:sz w:val="26"/>
      <w:szCs w:val="26"/>
      <w:lang w:val="it-IT" w:eastAsia="it-IT"/>
    </w:rPr>
  </w:style>
  <w:style w:type="paragraph" w:styleId="Testonormale">
    <w:name w:val="Plain Text"/>
    <w:basedOn w:val="Normale"/>
    <w:link w:val="TestonormaleCarattere"/>
    <w:uiPriority w:val="99"/>
    <w:rsid w:val="00892F80"/>
    <w:rPr>
      <w:rFonts w:ascii="Courier New" w:hAnsi="Courier New" w:cs="Courier New"/>
      <w:sz w:val="20"/>
      <w:szCs w:val="20"/>
    </w:rPr>
  </w:style>
  <w:style w:type="character" w:customStyle="1" w:styleId="TestonormaleCarattere">
    <w:name w:val="Testo normale Carattere"/>
    <w:link w:val="Testonormale"/>
    <w:uiPriority w:val="99"/>
    <w:locked/>
    <w:rsid w:val="008F12C1"/>
    <w:rPr>
      <w:rFonts w:ascii="Courier New" w:hAnsi="Courier New" w:cs="Courier New"/>
      <w:lang w:val="it-IT" w:eastAsia="it-IT"/>
    </w:rPr>
  </w:style>
  <w:style w:type="paragraph" w:styleId="Intestazione">
    <w:name w:val="header"/>
    <w:basedOn w:val="Normale"/>
    <w:link w:val="IntestazioneCarattere"/>
    <w:uiPriority w:val="99"/>
    <w:rsid w:val="00892F80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link w:val="Intestazione"/>
    <w:uiPriority w:val="99"/>
    <w:semiHidden/>
    <w:rsid w:val="000E5C72"/>
    <w:rPr>
      <w:rFonts w:ascii="Arial" w:hAnsi="Arial" w:cs="Arial"/>
      <w:sz w:val="24"/>
      <w:szCs w:val="24"/>
      <w:lang w:val="it-IT" w:eastAsia="it-IT"/>
    </w:rPr>
  </w:style>
  <w:style w:type="paragraph" w:styleId="Pidipagina">
    <w:name w:val="footer"/>
    <w:basedOn w:val="Normale"/>
    <w:link w:val="PidipaginaCarattere"/>
    <w:uiPriority w:val="99"/>
    <w:rsid w:val="00892F80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link w:val="Pidipagina"/>
    <w:uiPriority w:val="99"/>
    <w:semiHidden/>
    <w:rsid w:val="000E5C72"/>
    <w:rPr>
      <w:rFonts w:ascii="Arial" w:hAnsi="Arial" w:cs="Arial"/>
      <w:sz w:val="24"/>
      <w:szCs w:val="24"/>
      <w:lang w:val="it-IT" w:eastAsia="it-IT"/>
    </w:rPr>
  </w:style>
  <w:style w:type="character" w:styleId="Numeropagina">
    <w:name w:val="page number"/>
    <w:basedOn w:val="Carpredefinitoparagrafo"/>
    <w:uiPriority w:val="99"/>
    <w:rsid w:val="00892F80"/>
  </w:style>
  <w:style w:type="paragraph" w:styleId="Rientrocorpodeltesto">
    <w:name w:val="Body Text Indent"/>
    <w:basedOn w:val="Normale"/>
    <w:link w:val="RientrocorpodeltestoCarattere"/>
    <w:uiPriority w:val="99"/>
    <w:rsid w:val="00892F80"/>
    <w:pPr>
      <w:ind w:left="708"/>
    </w:pPr>
  </w:style>
  <w:style w:type="character" w:customStyle="1" w:styleId="RientrocorpodeltestoCarattere">
    <w:name w:val="Rientro corpo del testo Carattere"/>
    <w:link w:val="Rientrocorpodeltesto"/>
    <w:uiPriority w:val="99"/>
    <w:semiHidden/>
    <w:rsid w:val="000E5C72"/>
    <w:rPr>
      <w:rFonts w:ascii="Arial" w:hAnsi="Arial" w:cs="Arial"/>
      <w:sz w:val="24"/>
      <w:szCs w:val="24"/>
      <w:lang w:val="it-IT" w:eastAsia="it-IT"/>
    </w:rPr>
  </w:style>
  <w:style w:type="paragraph" w:styleId="Rientrocorpodeltesto2">
    <w:name w:val="Body Text Indent 2"/>
    <w:basedOn w:val="Normale"/>
    <w:link w:val="Rientrocorpodeltesto2Carattere"/>
    <w:uiPriority w:val="99"/>
    <w:rsid w:val="00892F80"/>
    <w:pPr>
      <w:ind w:left="708"/>
      <w:jc w:val="both"/>
    </w:pPr>
    <w:rPr>
      <w:sz w:val="26"/>
      <w:szCs w:val="26"/>
    </w:rPr>
  </w:style>
  <w:style w:type="character" w:customStyle="1" w:styleId="Rientrocorpodeltesto2Carattere">
    <w:name w:val="Rientro corpo del testo 2 Carattere"/>
    <w:link w:val="Rientrocorpodeltesto2"/>
    <w:uiPriority w:val="99"/>
    <w:semiHidden/>
    <w:rsid w:val="000E5C72"/>
    <w:rPr>
      <w:rFonts w:ascii="Arial" w:hAnsi="Arial" w:cs="Arial"/>
      <w:sz w:val="24"/>
      <w:szCs w:val="24"/>
      <w:lang w:val="it-IT" w:eastAsia="it-IT"/>
    </w:rPr>
  </w:style>
  <w:style w:type="paragraph" w:styleId="Corpotesto">
    <w:name w:val="Body Text"/>
    <w:basedOn w:val="Normale"/>
    <w:link w:val="CorpotestoCarattere"/>
    <w:uiPriority w:val="99"/>
    <w:rsid w:val="00892F80"/>
    <w:pPr>
      <w:overflowPunct w:val="0"/>
      <w:autoSpaceDE w:val="0"/>
      <w:autoSpaceDN w:val="0"/>
      <w:adjustRightInd w:val="0"/>
      <w:jc w:val="both"/>
      <w:textAlignment w:val="baseline"/>
    </w:pPr>
  </w:style>
  <w:style w:type="character" w:customStyle="1" w:styleId="CorpotestoCarattere">
    <w:name w:val="Corpo testo Carattere"/>
    <w:link w:val="Corpotesto"/>
    <w:uiPriority w:val="99"/>
    <w:semiHidden/>
    <w:rsid w:val="000E5C72"/>
    <w:rPr>
      <w:rFonts w:ascii="Arial" w:hAnsi="Arial" w:cs="Arial"/>
      <w:sz w:val="24"/>
      <w:szCs w:val="24"/>
      <w:lang w:val="it-IT" w:eastAsia="it-IT"/>
    </w:rPr>
  </w:style>
  <w:style w:type="table" w:styleId="Grigliatabella">
    <w:name w:val="Table Grid"/>
    <w:basedOn w:val="Tabellanormale"/>
    <w:uiPriority w:val="99"/>
    <w:rsid w:val="00D633DC"/>
    <w:rPr>
      <w:rFonts w:ascii="Arial" w:hAnsi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olo">
    <w:name w:val="Title"/>
    <w:basedOn w:val="Normale"/>
    <w:link w:val="TitoloCarattere"/>
    <w:uiPriority w:val="99"/>
    <w:qFormat/>
    <w:rsid w:val="00892F80"/>
    <w:pPr>
      <w:spacing w:before="240" w:after="60"/>
      <w:jc w:val="center"/>
      <w:outlineLvl w:val="0"/>
    </w:pPr>
    <w:rPr>
      <w:b/>
      <w:bCs/>
      <w:kern w:val="28"/>
      <w:sz w:val="32"/>
      <w:szCs w:val="32"/>
    </w:rPr>
  </w:style>
  <w:style w:type="character" w:customStyle="1" w:styleId="TitoloCarattere">
    <w:name w:val="Titolo Carattere"/>
    <w:link w:val="Titolo"/>
    <w:uiPriority w:val="10"/>
    <w:rsid w:val="000E5C72"/>
    <w:rPr>
      <w:rFonts w:ascii="Cambria" w:eastAsia="Times New Roman" w:hAnsi="Cambria" w:cs="Times New Roman"/>
      <w:b/>
      <w:bCs/>
      <w:kern w:val="28"/>
      <w:sz w:val="32"/>
      <w:szCs w:val="32"/>
      <w:lang w:val="it-IT" w:eastAsia="it-IT"/>
    </w:rPr>
  </w:style>
  <w:style w:type="character" w:styleId="AcronimoHTML">
    <w:name w:val="HTML Acronym"/>
    <w:uiPriority w:val="99"/>
    <w:rsid w:val="00892F80"/>
    <w:rPr>
      <w:rFonts w:cs="Times New Roman"/>
    </w:rPr>
  </w:style>
  <w:style w:type="character" w:styleId="Enfasicorsivo">
    <w:name w:val="Emphasis"/>
    <w:uiPriority w:val="99"/>
    <w:qFormat/>
    <w:rsid w:val="004D2F09"/>
    <w:rPr>
      <w:rFonts w:cs="Times New Roman"/>
      <w:i/>
      <w:iCs/>
    </w:rPr>
  </w:style>
  <w:style w:type="paragraph" w:customStyle="1" w:styleId="Titolo10">
    <w:name w:val="Titolo1"/>
    <w:basedOn w:val="Titolo1"/>
    <w:uiPriority w:val="99"/>
    <w:rsid w:val="00027B09"/>
    <w:rPr>
      <w:rFonts w:eastAsia="MS Mincho"/>
    </w:rPr>
  </w:style>
  <w:style w:type="character" w:styleId="Collegamentoipertestuale">
    <w:name w:val="Hyperlink"/>
    <w:uiPriority w:val="99"/>
    <w:rsid w:val="00041F6C"/>
    <w:rPr>
      <w:rFonts w:cs="Times New Roman"/>
      <w:color w:val="0000FF"/>
      <w:u w:val="single"/>
    </w:rPr>
  </w:style>
  <w:style w:type="paragraph" w:styleId="Testofumetto">
    <w:name w:val="Balloon Text"/>
    <w:basedOn w:val="Normale"/>
    <w:link w:val="TestofumettoCarattere"/>
    <w:uiPriority w:val="99"/>
    <w:semiHidden/>
    <w:rsid w:val="0055578D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link w:val="Testofumetto"/>
    <w:uiPriority w:val="99"/>
    <w:semiHidden/>
    <w:rsid w:val="000E5C72"/>
    <w:rPr>
      <w:sz w:val="0"/>
      <w:szCs w:val="0"/>
      <w:lang w:val="it-IT" w:eastAsia="it-IT"/>
    </w:rPr>
  </w:style>
  <w:style w:type="character" w:styleId="Enfasigrassetto">
    <w:name w:val="Strong"/>
    <w:uiPriority w:val="99"/>
    <w:qFormat/>
    <w:rsid w:val="008913B4"/>
    <w:rPr>
      <w:rFonts w:cs="Times New Roman"/>
      <w:b/>
      <w:bCs/>
    </w:rPr>
  </w:style>
  <w:style w:type="paragraph" w:styleId="Paragrafoelenco">
    <w:name w:val="List Paragraph"/>
    <w:basedOn w:val="Normale"/>
    <w:uiPriority w:val="34"/>
    <w:qFormat/>
    <w:rsid w:val="00D416DE"/>
    <w:pPr>
      <w:numPr>
        <w:numId w:val="2"/>
      </w:numPr>
      <w:ind w:left="714" w:hanging="357"/>
      <w:contextualSpacing/>
    </w:pPr>
    <w:rPr>
      <w:szCs w:val="22"/>
      <w:lang w:val="it-CH" w:eastAsia="en-US"/>
    </w:rPr>
  </w:style>
  <w:style w:type="character" w:customStyle="1" w:styleId="Titolo4Carattere">
    <w:name w:val="Titolo 4 Carattere"/>
    <w:basedOn w:val="Carpredefinitoparagrafo"/>
    <w:link w:val="Titolo4"/>
    <w:uiPriority w:val="9"/>
    <w:rsid w:val="00014AD9"/>
    <w:rPr>
      <w:rFonts w:ascii="Arial" w:eastAsiaTheme="majorEastAsia" w:hAnsi="Arial" w:cs="Arial"/>
      <w:iCs/>
      <w:sz w:val="24"/>
      <w:szCs w:val="22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7453F"/>
    <w:rPr>
      <w:rFonts w:asciiTheme="majorHAnsi" w:eastAsiaTheme="majorEastAsia" w:hAnsiTheme="majorHAnsi" w:cstheme="majorBidi"/>
      <w:color w:val="243F60" w:themeColor="accent1" w:themeShade="7F"/>
      <w:sz w:val="22"/>
      <w:szCs w:val="22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7453F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7453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7453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rmaleWeb">
    <w:name w:val="Normal (Web)"/>
    <w:basedOn w:val="Normale"/>
    <w:uiPriority w:val="99"/>
    <w:unhideWhenUsed/>
    <w:rsid w:val="00B74F06"/>
    <w:pPr>
      <w:spacing w:before="100" w:beforeAutospacing="1" w:after="100" w:afterAutospacing="1"/>
    </w:pPr>
    <w:rPr>
      <w:rFonts w:ascii="Times New Roman" w:hAnsi="Times New Roman" w:cs="Times New Roman"/>
      <w:lang w:val="it-CH" w:eastAsia="it-CH"/>
    </w:rPr>
  </w:style>
  <w:style w:type="paragraph" w:styleId="Sottotitolo">
    <w:name w:val="Subtitle"/>
    <w:basedOn w:val="Normale"/>
    <w:next w:val="Normale"/>
    <w:link w:val="SottotitoloCarattere"/>
    <w:qFormat/>
    <w:locked/>
    <w:rsid w:val="008B3E8E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ottotitoloCarattere">
    <w:name w:val="Sottotitolo Carattere"/>
    <w:basedOn w:val="Carpredefinitoparagrafo"/>
    <w:link w:val="Sottotitolo"/>
    <w:rsid w:val="008B3E8E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val="it-IT" w:eastAsia="it-IT"/>
    </w:rPr>
  </w:style>
  <w:style w:type="paragraph" w:styleId="Sommario1">
    <w:name w:val="toc 1"/>
    <w:basedOn w:val="Normale"/>
    <w:next w:val="Normale"/>
    <w:autoRedefine/>
    <w:uiPriority w:val="39"/>
    <w:unhideWhenUsed/>
    <w:rsid w:val="00CE2C94"/>
    <w:pPr>
      <w:tabs>
        <w:tab w:val="right" w:leader="dot" w:pos="9911"/>
      </w:tabs>
      <w:spacing w:before="120" w:after="0"/>
      <w:ind w:left="567" w:hanging="567"/>
    </w:pPr>
    <w:rPr>
      <w:b/>
      <w:noProof/>
    </w:rPr>
  </w:style>
  <w:style w:type="paragraph" w:styleId="Sommario2">
    <w:name w:val="toc 2"/>
    <w:basedOn w:val="Normale"/>
    <w:next w:val="Normale"/>
    <w:autoRedefine/>
    <w:uiPriority w:val="39"/>
    <w:unhideWhenUsed/>
    <w:rsid w:val="00CE2C94"/>
    <w:pPr>
      <w:tabs>
        <w:tab w:val="left" w:pos="1134"/>
        <w:tab w:val="right" w:leader="dot" w:pos="9911"/>
      </w:tabs>
      <w:spacing w:before="120" w:after="0"/>
      <w:ind w:left="1134" w:hanging="567"/>
    </w:pPr>
    <w:rPr>
      <w:b/>
      <w:noProof/>
      <w:sz w:val="20"/>
    </w:rPr>
  </w:style>
  <w:style w:type="character" w:styleId="Menzionenonrisolta">
    <w:name w:val="Unresolved Mention"/>
    <w:basedOn w:val="Carpredefinitoparagrafo"/>
    <w:uiPriority w:val="99"/>
    <w:semiHidden/>
    <w:unhideWhenUsed/>
    <w:rsid w:val="00F97B15"/>
    <w:rPr>
      <w:color w:val="808080"/>
      <w:shd w:val="clear" w:color="auto" w:fill="E6E6E6"/>
    </w:rPr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rsid w:val="00340818"/>
    <w:pPr>
      <w:spacing w:before="120" w:after="0"/>
    </w:pPr>
    <w:rPr>
      <w:rFonts w:ascii="Century Gothic" w:hAnsi="Century Gothic"/>
      <w:sz w:val="20"/>
      <w:szCs w:val="20"/>
      <w:lang w:val="it-CH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rsid w:val="00340818"/>
    <w:rPr>
      <w:rFonts w:ascii="Century Gothic" w:hAnsi="Century Gothic" w:cs="Arial"/>
      <w:lang w:eastAsia="it-IT"/>
    </w:rPr>
  </w:style>
  <w:style w:type="character" w:styleId="Rimandonotaapidipagina">
    <w:name w:val="footnote reference"/>
    <w:basedOn w:val="Carpredefinitoparagrafo"/>
    <w:uiPriority w:val="99"/>
    <w:semiHidden/>
    <w:unhideWhenUsed/>
    <w:rsid w:val="00340818"/>
    <w:rPr>
      <w:vertAlign w:val="superscript"/>
    </w:rPr>
  </w:style>
  <w:style w:type="paragraph" w:styleId="Sommario3">
    <w:name w:val="toc 3"/>
    <w:basedOn w:val="Normale"/>
    <w:next w:val="Normale"/>
    <w:autoRedefine/>
    <w:uiPriority w:val="39"/>
    <w:unhideWhenUsed/>
    <w:rsid w:val="003C6461"/>
    <w:pPr>
      <w:tabs>
        <w:tab w:val="right" w:leader="dot" w:pos="9911"/>
      </w:tabs>
      <w:spacing w:after="0"/>
      <w:ind w:left="1701" w:hanging="567"/>
    </w:pPr>
    <w:rPr>
      <w:noProof/>
      <w:sz w:val="20"/>
    </w:rPr>
  </w:style>
  <w:style w:type="paragraph" w:customStyle="1" w:styleId="Immagine-Tabella">
    <w:name w:val="Immagine-Tabella"/>
    <w:basedOn w:val="Normale"/>
    <w:link w:val="Immagine-TabellaCarattere"/>
    <w:qFormat/>
    <w:rsid w:val="008B6593"/>
    <w:pPr>
      <w:spacing w:after="360"/>
    </w:pPr>
    <w:rPr>
      <w:sz w:val="20"/>
      <w:lang w:val="it-CH" w:eastAsia="it-CH"/>
    </w:rPr>
  </w:style>
  <w:style w:type="character" w:customStyle="1" w:styleId="Immagine-TabellaCarattere">
    <w:name w:val="Immagine-Tabella Carattere"/>
    <w:basedOn w:val="Carpredefinitoparagrafo"/>
    <w:link w:val="Immagine-Tabella"/>
    <w:rsid w:val="008B6593"/>
    <w:rPr>
      <w:rFonts w:ascii="Arial" w:hAnsi="Arial" w:cs="Arial"/>
      <w:szCs w:val="24"/>
    </w:rPr>
  </w:style>
  <w:style w:type="character" w:customStyle="1" w:styleId="afp-biz-member-list-item-title">
    <w:name w:val="afp-biz-member-list-item-title"/>
    <w:basedOn w:val="Carpredefinitoparagrafo"/>
    <w:rsid w:val="007E202F"/>
  </w:style>
  <w:style w:type="character" w:customStyle="1" w:styleId="afp-biz-member-list-item-line">
    <w:name w:val="afp-biz-member-list-item-line"/>
    <w:basedOn w:val="Carpredefinitoparagrafo"/>
    <w:rsid w:val="007E20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75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80391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8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748046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1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2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6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1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77984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37067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55749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45255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0381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16587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40357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1424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43443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75746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92088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77044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93170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69692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92520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275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13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6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4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6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23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53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5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2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13101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5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34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34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34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34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34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34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34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34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34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34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34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34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05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0534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34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34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34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34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34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34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34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34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34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34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34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34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34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34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34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34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34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34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34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34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05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0534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34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34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34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34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34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34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34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35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35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35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35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35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35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35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35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35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35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35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35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05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05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0535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05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05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05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05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05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05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05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05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0535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05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0535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35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35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35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35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35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35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35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35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35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35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35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35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35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35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35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35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35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35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35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35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35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35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35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35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35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35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35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35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35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35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35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35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35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35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35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35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35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35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2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9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0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8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723547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89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713164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85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739776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20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2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8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lena.rezzonico\OneDrive%20-%20Unitas\Documenti\Dossier%20utenti\Rhyner%20Rosemarie%20-%20Paradiso\Amministrazione\2025%20Richiesta%20economica%20per%20le%20Fondazioni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15507F-0FD7-4C4B-9672-B21F13F7B1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2025 Richiesta economica per le Fondazioni</Template>
  <TotalTime>0</TotalTime>
  <Pages>2</Pages>
  <Words>78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Verbale</vt:lpstr>
    </vt:vector>
  </TitlesOfParts>
  <Company>Unitas</Company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Verbale</dc:title>
  <dc:creator>Elena Rezzonico</dc:creator>
  <cp:lastModifiedBy>diego_inauen</cp:lastModifiedBy>
  <cp:revision>2</cp:revision>
  <cp:lastPrinted>2026-02-26T07:29:00Z</cp:lastPrinted>
  <dcterms:created xsi:type="dcterms:W3CDTF">2026-04-16T14:20:00Z</dcterms:created>
  <dcterms:modified xsi:type="dcterms:W3CDTF">2026-04-16T14:20:00Z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47bafc7-7f52-4616-bb4b-886c8943fd9c_Enabled">
    <vt:lpwstr>true</vt:lpwstr>
  </property>
  <property fmtid="{D5CDD505-2E9C-101B-9397-08002B2CF9AE}" pid="3" name="MSIP_Label_847bafc7-7f52-4616-bb4b-886c8943fd9c_SetDate">
    <vt:lpwstr>2026-02-26T07:21:54Z</vt:lpwstr>
  </property>
  <property fmtid="{D5CDD505-2E9C-101B-9397-08002B2CF9AE}" pid="4" name="MSIP_Label_847bafc7-7f52-4616-bb4b-886c8943fd9c_Method">
    <vt:lpwstr>Privileged</vt:lpwstr>
  </property>
  <property fmtid="{D5CDD505-2E9C-101B-9397-08002B2CF9AE}" pid="5" name="MSIP_Label_847bafc7-7f52-4616-bb4b-886c8943fd9c_Name">
    <vt:lpwstr>Public</vt:lpwstr>
  </property>
  <property fmtid="{D5CDD505-2E9C-101B-9397-08002B2CF9AE}" pid="6" name="MSIP_Label_847bafc7-7f52-4616-bb4b-886c8943fd9c_SiteId">
    <vt:lpwstr>54183190-4a8f-42fc-bb78-64c1f667191d</vt:lpwstr>
  </property>
  <property fmtid="{D5CDD505-2E9C-101B-9397-08002B2CF9AE}" pid="7" name="MSIP_Label_847bafc7-7f52-4616-bb4b-886c8943fd9c_ActionId">
    <vt:lpwstr>30680e18-437a-4df5-82c2-0cac225d0c00</vt:lpwstr>
  </property>
  <property fmtid="{D5CDD505-2E9C-101B-9397-08002B2CF9AE}" pid="8" name="MSIP_Label_847bafc7-7f52-4616-bb4b-886c8943fd9c_ContentBits">
    <vt:lpwstr>0</vt:lpwstr>
  </property>
  <property fmtid="{D5CDD505-2E9C-101B-9397-08002B2CF9AE}" pid="9" name="MSIP_Label_847bafc7-7f52-4616-bb4b-886c8943fd9c_Tag">
    <vt:lpwstr>10, 0, 1, 1</vt:lpwstr>
  </property>
</Properties>
</file>